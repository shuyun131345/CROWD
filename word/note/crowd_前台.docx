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总体目标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搭建环境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会员登录注册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发起众筹项目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展示众筹项目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支持众筹项目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订单 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67350" cy="2533650"/>
            <wp:effectExtent l="0" t="0" r="6350" b="635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工程概述</w:t>
      </w:r>
    </w:p>
    <w:p>
      <w:pPr>
        <w:bidi w:val="0"/>
        <w:rPr>
          <w:rFonts w:hint="eastAsia" w:eastAsia="微软雅黑"/>
          <w:lang w:val="en-US" w:eastAsia="zh-CN"/>
        </w:rPr>
      </w:pPr>
      <w:r>
        <w:t>父工程、聚合工程：唯一的pom工程</w:t>
      </w:r>
      <w:r>
        <w:rPr>
          <w:rFonts w:hint="eastAsia"/>
          <w:lang w:val="en-US" w:eastAsia="zh-CN"/>
        </w:rPr>
        <w:t xml:space="preserve"> crowd-07-member-parent</w:t>
      </w:r>
    </w:p>
    <w:p>
      <w:pPr>
        <w:bidi w:val="0"/>
      </w:pPr>
      <w:r>
        <w:t>注册中心：</w:t>
      </w:r>
      <w:r>
        <w:rPr>
          <w:rFonts w:hint="eastAsia"/>
        </w:rPr>
        <w:t>crowd-08-member-eureka</w:t>
      </w:r>
    </w:p>
    <w:p>
      <w:pPr>
        <w:bidi w:val="0"/>
      </w:pPr>
      <w:r>
        <w:t>实体类模块：</w:t>
      </w:r>
      <w:r>
        <w:rPr>
          <w:rFonts w:hint="eastAsia"/>
        </w:rPr>
        <w:t>crowd-09-member-entity</w:t>
      </w:r>
    </w:p>
    <w:p>
      <w:pPr>
        <w:bidi w:val="0"/>
      </w:pPr>
      <w:r>
        <w:t>MySQL 数据服务：</w:t>
      </w:r>
      <w:r>
        <w:rPr>
          <w:rFonts w:hint="eastAsia"/>
        </w:rPr>
        <w:t>crowd-10-member-mysql-provider</w:t>
      </w:r>
      <w:r>
        <w:t xml:space="preserve"> </w:t>
      </w:r>
    </w:p>
    <w:p>
      <w:pPr>
        <w:bidi w:val="0"/>
      </w:pPr>
      <w:r>
        <w:t>Redis 数据服务：</w:t>
      </w:r>
      <w:r>
        <w:rPr>
          <w:rFonts w:hint="eastAsia"/>
        </w:rPr>
        <w:t>crowd-11-member-redis-provider</w:t>
      </w:r>
    </w:p>
    <w:p>
      <w:pPr>
        <w:bidi w:val="0"/>
      </w:pPr>
      <w:r>
        <w:t>会员中心：</w:t>
      </w:r>
      <w:r>
        <w:rPr>
          <w:rFonts w:hint="eastAsia"/>
        </w:rPr>
        <w:t>crowd-12-member-authentication-consumer</w:t>
      </w:r>
    </w:p>
    <w:p>
      <w:pPr>
        <w:bidi w:val="0"/>
      </w:pPr>
      <w:r>
        <w:t>项目维护：</w:t>
      </w:r>
      <w:r>
        <w:rPr>
          <w:rFonts w:hint="eastAsia"/>
        </w:rPr>
        <w:t>crowd-13-member-project-consumer</w:t>
      </w:r>
    </w:p>
    <w:p>
      <w:pPr>
        <w:bidi w:val="0"/>
      </w:pPr>
      <w:r>
        <w:t>订单维护：</w:t>
      </w:r>
      <w:r>
        <w:rPr>
          <w:rFonts w:hint="eastAsia"/>
        </w:rPr>
        <w:t>crowd-14-member-order-consumer</w:t>
      </w:r>
    </w:p>
    <w:p>
      <w:pPr>
        <w:bidi w:val="0"/>
      </w:pPr>
      <w:r>
        <w:t>支付功能：</w:t>
      </w:r>
      <w:r>
        <w:rPr>
          <w:rFonts w:hint="eastAsia"/>
        </w:rPr>
        <w:t>crowd-15-member-pay-consumer</w:t>
      </w:r>
    </w:p>
    <w:p>
      <w:pPr>
        <w:bidi w:val="0"/>
      </w:pPr>
      <w:r>
        <w:t>网关：</w:t>
      </w:r>
      <w:r>
        <w:rPr>
          <w:rFonts w:hint="eastAsia"/>
        </w:rPr>
        <w:t>crowd-16-member-zuul</w:t>
      </w:r>
    </w:p>
    <w:p>
      <w:pPr>
        <w:bidi w:val="0"/>
        <w:rPr>
          <w:rFonts w:hint="eastAsia"/>
          <w:lang w:val="en-US" w:eastAsia="zh-CN"/>
        </w:rPr>
      </w:pPr>
      <w:r>
        <w:t>API 模块：</w:t>
      </w:r>
      <w:r>
        <w:rPr>
          <w:rFonts w:hint="eastAsia"/>
        </w:rPr>
        <w:t>crowd-17-member-api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1.包名约定：</w:t>
      </w:r>
      <w:r>
        <w:t>新创建的包都作为 com.atguigu.crowd 的子包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2.主启动类类名：</w:t>
      </w:r>
      <w:r>
        <w:t>CrowdMainClass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3.端口号：</w:t>
      </w:r>
    </w:p>
    <w:p>
      <w:pPr>
        <w:bidi w:val="0"/>
      </w:pPr>
      <w:r>
        <w:t xml:space="preserve">eureka 1000 </w:t>
      </w:r>
    </w:p>
    <w:p>
      <w:pPr>
        <w:bidi w:val="0"/>
      </w:pPr>
      <w:r>
        <w:t xml:space="preserve">mysql-provider 2000 </w:t>
      </w:r>
    </w:p>
    <w:p>
      <w:pPr>
        <w:bidi w:val="0"/>
      </w:pPr>
      <w:r>
        <w:t xml:space="preserve">redis-provider 3000 </w:t>
      </w:r>
    </w:p>
    <w:p>
      <w:pPr>
        <w:bidi w:val="0"/>
      </w:pPr>
      <w:r>
        <w:t xml:space="preserve">authentication-consumer 4000 </w:t>
      </w:r>
    </w:p>
    <w:p>
      <w:pPr>
        <w:bidi w:val="0"/>
      </w:pPr>
      <w:r>
        <w:t xml:space="preserve">project-consumer 5000 </w:t>
      </w:r>
    </w:p>
    <w:p>
      <w:pPr>
        <w:bidi w:val="0"/>
      </w:pPr>
      <w:r>
        <w:t xml:space="preserve">order-consumer 7000 </w:t>
      </w:r>
    </w:p>
    <w:p>
      <w:pPr>
        <w:bidi w:val="0"/>
      </w:pPr>
      <w:r>
        <w:t xml:space="preserve">pay-consumer 8000 </w:t>
      </w:r>
    </w:p>
    <w:p>
      <w:pPr>
        <w:bidi w:val="0"/>
        <w:rPr>
          <w:rFonts w:hint="eastAsia"/>
          <w:lang w:val="en-US" w:eastAsia="zh-CN"/>
        </w:rPr>
      </w:pPr>
      <w:r>
        <w:t>zuul</w:t>
      </w:r>
      <w:r>
        <w:rPr>
          <w:rFonts w:hint="eastAsia"/>
          <w:lang w:val="en-US" w:eastAsia="zh-CN"/>
        </w:rPr>
        <w:t xml:space="preserve"> 80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84550" cy="4311650"/>
            <wp:effectExtent l="0" t="0" r="635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</w:t>
      </w:r>
      <w:r>
        <w:rPr>
          <w:rFonts w:hint="default"/>
          <w:lang w:val="en-US" w:eastAsia="zh-CN"/>
        </w:rPr>
        <w:t>@EnableEurekaServer</w:t>
      </w:r>
      <w:r>
        <w:rPr>
          <w:rFonts w:hint="eastAsia"/>
          <w:lang w:val="en-US" w:eastAsia="zh-CN"/>
        </w:rPr>
        <w:t>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@EnableEurekaServer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instance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配置当前注册中心的服务主机地址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localhost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自己就是注册中心，所以自己不注册自己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register-with-eureka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自己就是注册中心，所以不需要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从注册中心取回信息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”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fetch-registry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客户端（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consumer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）访问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eureka.instance.hostname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}:${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server.port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实体类的进一步划分</w:t>
      </w:r>
    </w:p>
    <w:p>
      <w:pPr>
        <w:bidi w:val="0"/>
      </w:pPr>
      <w:r>
        <w:rPr>
          <w:rFonts w:hint="eastAsia"/>
          <w:lang w:val="en-US" w:eastAsia="zh-CN"/>
        </w:rPr>
        <w:t>1.</w:t>
      </w:r>
      <w:r>
        <w:t>VO</w:t>
      </w:r>
      <w:r>
        <w:rPr>
          <w:rFonts w:hint="eastAsia"/>
          <w:lang w:eastAsia="zh-CN"/>
        </w:rPr>
        <w:t>：</w:t>
      </w:r>
      <w:r>
        <w:t xml:space="preserve">View Object 视图对象 </w:t>
      </w:r>
    </w:p>
    <w:p>
      <w:pPr>
        <w:bidi w:val="0"/>
      </w:pPr>
      <w:r>
        <w:t xml:space="preserve">用途 1：接收浏览器发送过来的数据 </w:t>
      </w:r>
    </w:p>
    <w:p>
      <w:pPr>
        <w:bidi w:val="0"/>
      </w:pPr>
      <w:r>
        <w:t xml:space="preserve">用途 2：把数据发送给浏览器去显示 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2.</w:t>
      </w:r>
      <w:r>
        <w:t>PO</w:t>
      </w:r>
      <w:r>
        <w:rPr>
          <w:rFonts w:hint="eastAsia"/>
          <w:lang w:eastAsia="zh-CN"/>
        </w:rPr>
        <w:t>：</w:t>
      </w:r>
      <w:r>
        <w:t xml:space="preserve">Persistent Object 持久化对象 </w:t>
      </w:r>
    </w:p>
    <w:p>
      <w:pPr>
        <w:bidi w:val="0"/>
      </w:pPr>
      <w:r>
        <w:t xml:space="preserve">用途 1：将数据封装到 PO 对象存入数据库 </w:t>
      </w:r>
    </w:p>
    <w:p>
      <w:pPr>
        <w:bidi w:val="0"/>
      </w:pPr>
      <w:r>
        <w:t xml:space="preserve">用途 2：将数据库数据查询出来存入 PO 对象 </w:t>
      </w:r>
    </w:p>
    <w:p>
      <w:pPr>
        <w:bidi w:val="0"/>
      </w:pPr>
      <w:r>
        <w:t>所以 PO 对象是和数据库表对应，一个数据库表对应一个PO 对象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3.</w:t>
      </w:r>
      <w:r>
        <w:t>DO</w:t>
      </w:r>
      <w:r>
        <w:rPr>
          <w:rFonts w:hint="eastAsia"/>
          <w:lang w:eastAsia="zh-CN"/>
        </w:rPr>
        <w:t>：</w:t>
      </w:r>
      <w:r>
        <w:t xml:space="preserve">Data Object 数据对象 </w:t>
      </w:r>
    </w:p>
    <w:p>
      <w:pPr>
        <w:bidi w:val="0"/>
      </w:pPr>
      <w:r>
        <w:t xml:space="preserve">用途 1：从 Redis 查询得到数据封装为 DO 对象 </w:t>
      </w:r>
    </w:p>
    <w:p>
      <w:pPr>
        <w:bidi w:val="0"/>
      </w:pPr>
      <w:r>
        <w:t>用途 2：从 ElasticSearch 查询得到数据封装为 DO 对象</w:t>
      </w:r>
    </w:p>
    <w:p>
      <w:pPr>
        <w:bidi w:val="0"/>
      </w:pPr>
      <w:r>
        <w:t xml:space="preserve">用途 3：从 Solr 查询得到数据封装为 DO 对象 …… </w:t>
      </w:r>
    </w:p>
    <w:p>
      <w:pPr>
        <w:bidi w:val="0"/>
      </w:pPr>
      <w:r>
        <w:t xml:space="preserve">从中间件或其他第三方接口查询到的数据封装为 DO 对象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4.</w:t>
      </w:r>
      <w:r>
        <w:t>DTO</w:t>
      </w:r>
      <w:r>
        <w:rPr>
          <w:rFonts w:hint="eastAsia"/>
          <w:lang w:eastAsia="zh-CN"/>
        </w:rPr>
        <w:t>：</w:t>
      </w:r>
      <w:r>
        <w:t>Data Transfer Object 数据传输对象</w:t>
      </w:r>
    </w:p>
    <w:p>
      <w:pPr>
        <w:bidi w:val="0"/>
      </w:pPr>
      <w:r>
        <w:t xml:space="preserve">用途 1：从 Consumer 发送数据到 Provider </w:t>
      </w:r>
    </w:p>
    <w:p>
      <w:pPr>
        <w:bidi w:val="0"/>
      </w:pPr>
      <w:r>
        <w:t>用途 2：Provider 返回数据给 Consumer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t>使用 org.springframework.beans.BeanUtils.copyProperties(Object, Object)在不同实体类之间复制属性。 MemberVO→复制属性→MemberPO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40400" cy="3175000"/>
            <wp:effectExtent l="0" t="0" r="0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创建包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29840" cy="156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  <w:r>
        <w:t>抽取整个项目中所有针对数据库的操作。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建表语句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成员信息表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create table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t_member(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id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11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 auto_increment,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loginacct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userpswd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email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authstatus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实名认证状态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 xml:space="preserve"> 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未认证，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申请中，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已认证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realname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cardnum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accttype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个体，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3-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政府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primary key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id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逆向工程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1.逆向工程，generatorConfig.xml配置文件修改表名和类名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7970" cy="1433830"/>
            <wp:effectExtent l="0" t="0" r="1143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2.实体类放到entity工程的po包下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9888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3.mapper接口和mapper.xml放到mybatis包下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2484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groupId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artifactId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即可，版本已在父工程中定义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&lt;!--SpringBoot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测试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&lt;!--MyBatis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org.mybatis.spring.boot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mybatis-spring-boot-starter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驱动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mysql-connector-java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连接池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com.alibaba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注意加上@MapperScan注解，扫描mapper接口所在包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扫描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接口所在包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@MapperScan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"com.atguigu.crowd.mapper"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配置mybatis、数据源、eureka和日志等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2000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数据源配置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mydb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driver-class-name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cj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jdbc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Driver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alibaba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DruidDataSource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jdbc:mysql://localhost:3306/crowd?useUnicode=true&amp;characterEncoding=UTF-8&amp;serverTimezone=UTC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root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#MyBatis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mybatis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mapper-locations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classpath:/mybatis/mapper/*Mapper.xml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日志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logging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level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com.atguigu.crowd.test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(MyBatisTest.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DataSource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testConnetion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throws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SQLException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Connection connection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.getConnection()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+connection.toString())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MemberPo memberPo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.selectByPrimaryKey(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1001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+memberPo.toString())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MySQL工程对外服务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1.对外的服务放在mysql工程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2.接口和实现放在api工程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98160" cy="2285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引入util工程是为了ResultEntity类，引入entity工程是为了MemberPo类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spring-cloud-starter-openfeign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注意要加 </w:t>
      </w:r>
      <w:r>
        <w:rPr>
          <w:rFonts w:hint="default"/>
          <w:lang w:val="en-US" w:eastAsia="zh-CN"/>
        </w:rPr>
        <w:t>@FeignClient</w:t>
      </w:r>
      <w:r>
        <w:rPr>
          <w:rFonts w:hint="eastAsia"/>
          <w:lang w:val="en-US" w:eastAsia="zh-CN"/>
        </w:rPr>
        <w:t xml:space="preserve"> 注解，远程接口要和provider工程的方法保持一致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即要和mysql-provider工程中的控制器的方法一致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-provider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远程调用的接口方法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注意：这里的方法要和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//@RequestMapping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40100" cy="3549650"/>
            <wp:effectExtent l="0" t="0" r="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工程有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@FeignClient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3.service实现类，加上事务控制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@Transactional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(readOnly =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@Service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MemberService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@Autowired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private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MemberPoMapper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@Override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 </w:t>
      </w:r>
      <w:r>
        <w:rPr>
          <w:rFonts w:hint="default" w:ascii="monospace" w:hAnsi="monospace" w:eastAsia="monospace" w:cs="monospace"/>
          <w:color w:val="FFC66D"/>
          <w:kern w:val="0"/>
          <w:sz w:val="19"/>
          <w:szCs w:val="19"/>
          <w:shd w:val="clear" w:fill="2B2B2B"/>
          <w:lang w:val="en-US" w:eastAsia="zh-CN" w:bidi="ar"/>
        </w:rPr>
        <w:t>getMemberByLoginacct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(String loginacct)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return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.selectByLoginAcct(loginacct)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5.mapper.xml的sql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http://localhost:2000/get/member/by/loginacct/remote?loginacct=16602083320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426200" cy="383540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</w:t>
      </w:r>
    </w:p>
    <w:p>
      <w:pPr>
        <w:bidi w:val="0"/>
        <w:rPr>
          <w:rFonts w:hint="eastAsia"/>
          <w:lang w:val="en-US" w:eastAsia="zh-CN"/>
        </w:rPr>
      </w:pPr>
      <w:r>
        <w:t>抽取项目中所有访问 Redis 的操作。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整合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Redis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spring-boot-starter-data-redis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测试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eastAsia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主要配置：微服务名称、redis、eureka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3000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redis-provider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相关配置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默认使用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0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号数据库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的配置文件的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bind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属性绑定了地址，需要用该地址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192.168.64.133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默认端口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5000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连接池中最大空闲连接，默认值是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8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连接池中的最小空闲连接，默认值是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min-idle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如果赋值为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，则表示不限制；如果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已经分配了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maxActive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实例，则此时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的状态为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exhansted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（耗尽）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max-active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等待可用连接的最大时间，单位毫秒，默认值为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，表示永不超时。如果超过等待时间，则直接抛出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JedisConnectionException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max-wait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(RedisTest.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"name1"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redis工程对外服务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提供外部服务：string类型的get、set方法，分带超时时间和不带超时时间的方法，以及删除key的操作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@author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shuyun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@date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2024-10-11 08:52:27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fallbackFactory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属性指定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consumer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调用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provider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redis工程handler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operations.get(key)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.delete(key)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http://localhost:3000/set/redis/key/value/remote?key=name&amp;value=shuyun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3050" cy="1942465"/>
            <wp:effectExtent l="0" t="0" r="635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对外服务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&lt;!--thymeleaf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模板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spring-boot-starter-thymeleaf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crowd-17-member-api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spring-boot-devtools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spring-boot-loader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@EnableDiscoveryClient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当前版本可以不写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AuthenticationMainClass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(AuthenticationMainClass.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4000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thymeleaf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视图前缀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classpath:/templates/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视图后缀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.html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首页handler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注意：这里要返回视图，所以不要用@RestController注解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1"/>
          <w:szCs w:val="21"/>
        </w:rPr>
      </w:pP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PortalHandler 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* portal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首页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1"/>
          <w:szCs w:val="21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"/"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1"/>
          <w:szCs w:val="21"/>
          <w:shd w:val="clear" w:fill="2B2B2B"/>
          <w:lang w:val="en-US" w:eastAsia="zh-CN" w:bidi="ar"/>
        </w:rPr>
        <w:t>showPortal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"portal"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</w:t>
      </w:r>
      <w:r>
        <w:t>portal.html 页面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加入静态资源</w:t>
      </w:r>
    </w:p>
    <w:p>
      <w:pPr>
        <w:bidi w:val="0"/>
        <w:rPr>
          <w:rFonts w:hint="eastAsia"/>
          <w:lang w:val="en-US" w:eastAsia="zh-CN"/>
        </w:rPr>
      </w:pPr>
      <w:r>
        <w:t>SpringBoot 要求在 static 目录下存放静态资源。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22650" cy="3886200"/>
            <wp:effectExtent l="0" t="0" r="635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portal页面修改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从index.html拿源码过来修改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1.加入thymeleaf模板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2.修改字符集为UTF-8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3.引入base标签，简化链接路径，确保所有资源使用同一个URL进行解析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717165"/>
            <wp:effectExtent l="0" t="0" r="1016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zuul网关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网关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spring-cloud-starter-netflix-zuul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主启动类，加上</w:t>
      </w:r>
      <w:r>
        <w:rPr>
          <w:rFonts w:hint="default"/>
          <w:lang w:val="en-US" w:eastAsia="zh-CN"/>
        </w:rPr>
        <w:t>@EnableZuulProxy</w:t>
      </w:r>
      <w:r>
        <w:rPr>
          <w:rFonts w:hint="eastAsia"/>
          <w:lang w:val="en-US" w:eastAsia="zh-CN"/>
        </w:rPr>
        <w:t>注解，启用zuul代理功能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开启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代理功能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@EnableZuulProxy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ZuulMainClass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(ZuulMainClass.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1.禁用通过微服务名访问，此时需通过 zuul网关地址+路由规则指定的别名+具体url地址来访问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2.指定路由规则，/**表示多层匹配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80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不允许通过微服务名进行访问，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表示所有微服务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ignored-services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Zuul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向其他微服务重定向时保持原本头信息（请求头、响应头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sensitive-headers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routes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自定义路由规则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crowd-portal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将该微服务路径替换成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service-id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这里一定要使用两个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“*”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号，不然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“/”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路径后面的多层路径将无法访问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/**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通过zuul访问首页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1.启动eureka、zuul、authentication工程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2.通过zuul网关访问首页 http://localhost:80/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8605" cy="2738120"/>
            <wp:effectExtent l="0" t="0" r="10795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域名配置（可选）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暂时不做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就是将本地ip替换成域名，可以通过域名直接访问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91150" cy="4089400"/>
            <wp:effectExtent l="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51300" cy="2774950"/>
            <wp:effectExtent l="0" t="0" r="2540" b="139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短信验证码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需要从阿里云网站引用第三方接口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https://www.aliyun.com/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登录阿里云网站---云市场---数据与API---短信与运营商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要先登录= =</w:t>
      </w:r>
    </w:p>
    <w:p>
      <w:pPr>
        <w:pStyle w:val="26"/>
        <w:bidi w:val="0"/>
      </w:pPr>
      <w:r>
        <w:drawing>
          <wp:inline distT="0" distB="0" distL="114300" distR="114300">
            <wp:extent cx="6624320" cy="3263900"/>
            <wp:effectExtent l="0" t="0" r="5080" b="1270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780" cy="4194175"/>
            <wp:effectExtent l="0" t="0" r="762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搜索“短信”，然后随便找一个点进去，免费使用，在“买家控制台”可以看使用列表，里面就有APPCode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3050" cy="3302000"/>
            <wp:effectExtent l="0" t="0" r="6350" b="508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点击“请求示例”，把里面的代码拷贝到项目中，再进行调整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2962275"/>
            <wp:effectExtent l="0" t="0" r="13970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引入短信验证到项目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将短信验证接口引入到util工程，然后再由authentication工程引用util工程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 host path method appcode phone作为配置参数，调用接口的时候再读取传入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手机号的参数名也可以作为配置参数，调用时再传进去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HttpUtil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打开提供的地址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在util工程新建一个包存放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1470660"/>
            <wp:effectExtent l="0" t="0" r="7620" b="762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新建HttpUtil类，然后把代码拷贝过来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再引入httputil的依赖，打开这个网址，然后把依赖拷贝过来，放到pom.xml中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APPCode在买家控制台可以查看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1028700"/>
            <wp:effectExtent l="0" t="0" r="12700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封装短信发送类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新建工具类，然后将请求示例的代码拷贝到里面，做成一个静态方法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14700" cy="1866900"/>
            <wp:effectExtent l="0" t="0" r="7620" b="762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将可变参数抽取出来，作为配置项，放到配置文件里面，方便修改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CrowdUtil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调用第三方接口，给用户手机发送短信验证码，发送成功后将验证码返回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host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接口地址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path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method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http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请求方式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GET  POST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appcode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mobile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接收短信的手机号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smsSignId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短信前缀，即短信签名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templateId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短信模板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String 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mobile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headers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最后在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header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中的格式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中间是英文空格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为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Authorization:APPCODE 83359fd73fe94948385f570e3c139105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"Authorization"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"APPCODE 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appcode)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querys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"mobile"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mobile)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位验证码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messageCode = 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"param"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"**code**:"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+messageCode+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",**minute**:5"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//smsSignId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（短信前缀）和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（短信模板），可登录国阳云控制台自助申请。参考文档：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http://help.guoyangyun.com/Problem/Qm.html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"smsSignId"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smsSignId)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"templateId"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templateId)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bodys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重要提示如下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HttpUtils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请从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\r\n\t    \t* https://github.com/aliyun/api-gateway-demo-sign-java/blob/master/src/main/java/com/aliyun/api/gateway/demo/util/HttpUtils.java\r\n\t    \t*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下载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相应的依赖请参照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https://github.com/aliyun/api-gateway-demo-sign-java/blob/master/pom.xml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HttpResponse response = HttpUtils.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doPost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bodys)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StatusLine statusLine = response.getStatusLine()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调用状态码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statusCode = statusLine.getStatusCode()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reasonPhrase = statusLine.getReasonPhrase()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200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statusCode)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发送成功后，返回验证码，存到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(messageCode)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(reasonPhrase)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e.printStackTrace()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生成指定位数的随机验证码，只包含数字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length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验证码长度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length)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StringBuilder code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StringBuilder()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for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i =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 &lt; length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i++)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num = 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eastAsia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Math.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random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*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</w:t>
      </w:r>
      <w:r>
        <w:rPr>
          <w:rFonts w:hint="eastAsia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code.append(num)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code.toString()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pStyle w:val="26"/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util工程中引入了第三方接口的依赖，且项目中多个工程引用了util工程，为了避免依赖冲突，需要把已经存在的依赖排除掉。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 发送短信验证码的功能是authentication认证工程在使用，所以主要和该工程做比较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引入的依赖如下：</w:t>
      </w:r>
    </w:p>
    <w:p>
      <w:pPr>
        <w:bidi w:val="0"/>
      </w:pPr>
      <w:r>
        <w:rPr>
          <w:rFonts w:hint="default"/>
          <w:lang w:val="en-US" w:eastAsia="zh-CN"/>
        </w:rPr>
        <w:t>fastjson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httpclient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httpcore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commons-lang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jetty-util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junit</w:t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要确保util工程引入的依赖版本和已有的一致，否则会冲突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如果两个都存在时，优先用版本高的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70250" cy="1485900"/>
            <wp:effectExtent l="0" t="0" r="635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0510" cy="1670685"/>
            <wp:effectExtent l="0" t="0" r="8890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7850" cy="2711450"/>
            <wp:effectExtent l="0" t="0" r="6350" b="635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35450" cy="1714500"/>
            <wp:effectExtent l="0" t="0" r="635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  <w:r>
        <w:drawing>
          <wp:inline distT="0" distB="0" distL="114300" distR="114300">
            <wp:extent cx="4070350" cy="2927350"/>
            <wp:effectExtent l="0" t="0" r="6350" b="635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14750" cy="1543050"/>
            <wp:effectExtent l="0" t="0" r="6350" b="635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前往注册界面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点击首页的 "注册" 按钮，弹出注册的界面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1.给首页的 "注册" 按钮指定跳转地址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2.控制器根据"注册"按钮的地址，跳转到"注册"页面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3.准备注册html页面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首页"注册"按钮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portal.html页面中，修改"注册"按钮的地址为：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2389505"/>
            <wp:effectExtent l="0" t="0" r="0" b="107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页面注意分类存放，且在application.yml中配置了视图的前后缀，要放在templates目录下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注册界面放在：/templates/register目录下，视图名称：member-register.html</w:t>
      </w:r>
    </w:p>
    <w:p>
      <w:pPr>
        <w:pStyle w:val="26"/>
        <w:bidi w:val="0"/>
      </w:pPr>
      <w:r>
        <w:drawing>
          <wp:inline distT="0" distB="0" distL="114300" distR="114300">
            <wp:extent cx="2933700" cy="990600"/>
            <wp:effectExtent l="0" t="0" r="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然后从原型中把源码拿过来修改即可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1.增加thymeleaf模板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 UTF-8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3.增加base标签，统一URL前缀地址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831465"/>
            <wp:effectExtent l="0" t="0" r="1016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因为跳转到注册界面不需要业务逻辑处理，所以可以使用配置或者使用控制器跳转。配置可以使用xml配置，也可以使用注解来配置。这三种方法下面都介绍下，本次使用注解配置。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方法一：控制器方法跳转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新建一个RegisterHandler类，专门处理会员注册的请求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toMemberRegister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这个是在未使用springboot前的xml配置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在spring-web-mvc.xml中配置地址和跳转的视图，方法三就是使用注解方式实现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76950" cy="704850"/>
            <wp:effectExtent l="0" t="0" r="6350" b="635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方法三：注解配置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新增一个配置类，</w:t>
      </w:r>
      <w:r>
        <w:rPr>
          <w:rFonts w:hint="eastAsia"/>
        </w:rPr>
        <w:t>直接实现</w:t>
      </w:r>
      <w:r>
        <w:t>WebMvcConfigurer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重写</w:t>
      </w:r>
      <w:r>
        <w:rPr>
          <w:rFonts w:hint="default"/>
          <w:lang w:val="en-US" w:eastAsia="zh-CN"/>
        </w:rPr>
        <w:t>addViewControllers</w:t>
      </w:r>
      <w:r>
        <w:rPr>
          <w:rFonts w:hint="eastAsia"/>
          <w:lang w:val="en-US" w:eastAsia="zh-CN"/>
        </w:rPr>
        <w:t>()方法，该方法中有path和viewname两个属性，分别表示请求路径和目标视图名称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MemberRegisterConfig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WebMvcConfigurer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addViewControllers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(ViewControllerRegistry registry)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 path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viewName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registry.addViewController(path).setViewName(viewName)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发送短信验证码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给"获取短信验证码"绑定单击事件，发送ajax请求后端，调用第三方接口，发送短信验证码。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1.获取输入的手机号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2.发送ajax请求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1.给"获取验证码"按钮增加 id属性和type属性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2.绑定单击事件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注意：如果"获取验证码"按钮没有type="button"这个属性，点击该按钮的时候会提交表单，而当前form表单没有指定action属性，就会在提交表单后返回本页面，导致页面刷新。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按钮增加两个属性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1013460"/>
            <wp:effectExtent l="0" t="0" r="1270" b="254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JS代码，绑定单击事件，发送ajax请求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="jquery/jquery-2.1.1.min.js"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="bootstrap/js/bootstrap.min.js"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="layer/layer.js"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="text/javascript"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#sendShortMessage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click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//1.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获取用户输入的手机号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 = $.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trim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[name=phoneNum]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val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//2.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请求后端，发送验证码到该手机上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"url"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"post"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phoneNum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"json"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"success"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let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 = 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result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"SUCCESS"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result){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return 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"error"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&lt;/script&gt;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application.yml配置发送短信接口的参数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增加以下参数配置：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https://gyytz.market.alicloudapi.com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/sms/smsSend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2fc1a2c00e5f4b22adb8571bd2b6b6ea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2e65b1bb3d054466b82f0c9d125465e2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908e94ccf08b4476ba6c876d13f084ad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控制器方法：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phoneNum)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调用第三方接口，发送短信验证码到用户手机上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ResultEntity&lt;String&gt; sendShortMessageEntity = CrowdUtil.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SUCCESS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.equals(sendShortMessageEntity.getResult()))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验证码存入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key,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确保每个号码唯一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key = 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REDIS_MESSAGE_CODE_PREFIX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sendShortMessageEntity.getData()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短信发送成功，将验证码存入到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redisstringResultEntity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.setRedisKeyValueRemoteWithTimeout(key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MINUTES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操作：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+redisstringResultEntity.getResult())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不管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成功失败，直接返回即可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redisstringResultEntity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短信发送失败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短信发送失败，直接将结果返回前端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注意，主启动类要加上 @</w:t>
      </w:r>
      <w:r>
        <w:rPr>
          <w:rFonts w:hint="default"/>
          <w:lang w:val="en-US" w:eastAsia="zh-CN"/>
        </w:rPr>
        <w:t>EnableFeignClients</w:t>
      </w:r>
      <w:r>
        <w:rPr>
          <w:rFonts w:hint="eastAsia"/>
          <w:lang w:val="en-US" w:eastAsia="zh-CN"/>
        </w:rPr>
        <w:t>注解，否则远程调用接口时会报错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点击"注册"按钮，将整个表单发送给后端，执行数据校验，校验通过数据入库，注册成功。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626100" cy="3714750"/>
            <wp:effectExtent l="0" t="0" r="0" b="635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1.给"注册"按钮绑定单击事件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2.获取表单数据，发送ajax请求后端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3.后端接收"注册"表单的数据，转换成VO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4.检查"注册"表单的数据有效性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5.到redis查询验证码，和表单验证码进行比较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6.验证码一致（需要删除redis中存的验证码），则检查该账号是否已存在，不存在继续下一步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7.账号未存在，则对密码进行加密，保存到数据库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8.保存成功，重定向到“登录”页面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提供查询和保存操作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1.sql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8"/>
          <w:szCs w:val="18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&lt;insert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="saveMemberPo"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="com.atguigu.crowd.entity.po.MemberPo"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insert into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&lt;trim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="("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=")"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suffixOverrides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=","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="id != null and id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id,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="loginacct != null and loginacct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loginacct,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="userpswd != null and userpswd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userpswd,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="username != null and username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username,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="email != null and email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email,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="authstatus != null and authstatus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authstatus,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="usertype != null and usertype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usertype,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="realname != null and realname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realname,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="cardnum != null and cardnum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cardnum,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="accttype != null and accttype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accttype,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&lt;/trim&gt;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&lt;trim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="values("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=")"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suffixOverrides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=","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="id != null and id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#{id},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="loginacct != null and loginacct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#{loginacct},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="userpswd != null and userpswd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#{userpswd},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="username != null and username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#{username},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="email != null and email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#{email},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="authstatus != null and authstatus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#{authstatus},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="usertype != null and usertype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#{usertype},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="realname != null and realname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#{realname},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="cardnum != null and cardnum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#{cardnum},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="accttype != null and accttype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#{accttype},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&lt;/trim&gt;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&lt;/insert&gt;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 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3.service实现类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注意事务的配置： @Transactional注解的三个属性：</w:t>
      </w:r>
    </w:p>
    <w:p>
      <w:pPr>
        <w:bidi w:val="0"/>
        <w:rPr>
          <w:rFonts w:hint="eastAsia"/>
        </w:rPr>
      </w:pPr>
      <w:r>
        <w:rPr>
          <w:rFonts w:hint="default"/>
          <w:lang w:val="en-US" w:eastAsia="zh-CN"/>
        </w:rPr>
        <w:t>propagation = Propagation.REQUIRES_NEW</w:t>
      </w:r>
      <w:r>
        <w:rPr>
          <w:rFonts w:hint="eastAsia"/>
          <w:lang w:val="en-US" w:eastAsia="zh-CN"/>
        </w:rPr>
        <w:t>：表示不管当前线程上有没有事务，都要自己开事务，在自己的事务中运行。</w:t>
      </w:r>
    </w:p>
    <w:p>
      <w:pPr>
        <w:bidi w:val="0"/>
        <w:rPr>
          <w:rFonts w:hint="eastAsia"/>
        </w:rPr>
      </w:pPr>
      <w:r>
        <w:rPr>
          <w:rFonts w:hint="default"/>
          <w:lang w:val="en-US" w:eastAsia="zh-CN"/>
        </w:rPr>
        <w:t>rollbackFor = Exception.class</w:t>
      </w:r>
      <w:r>
        <w:rPr>
          <w:rFonts w:hint="eastAsia"/>
          <w:lang w:val="en-US" w:eastAsia="zh-CN"/>
        </w:rPr>
        <w:t>：编译时异常和运行时异常都回滚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 w:eastAsia="zh-CN"/>
        </w:rPr>
        <w:t>readOnly = false</w:t>
      </w:r>
      <w:r>
        <w:rPr>
          <w:rFonts w:hint="eastAsia"/>
          <w:lang w:val="en-US" w:eastAsia="zh-CN"/>
        </w:rPr>
        <w:t>：是否只读，false表示关闭，即可以读写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@Transactional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(readOnly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@Service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REQUIRES_NEW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表示不管当前线程上有没有事务，都要自己开事务，在自己的事务中运行。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rollbackFor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编译时异常和运行时异常都回滚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readOnly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是否只读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@Transactional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(propagation = Propagation.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REQUIRES_NEW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rollbackFor = Exception.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readOnly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 po)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.saveMemberPo(po)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4.控制器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工程有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@FeignClient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"/mysql/save/member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/remote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@RequestBody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 po){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.saveMemberPo(po)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(e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instanceof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DuplicateKeyException){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该账号已存在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因为是要MemberPo接收数据，所以不能直接用浏览器发请求，因为浏览器发起的是get请求，没有请求体。所以需要使用postman发请求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加了@RequestBody注解，请求头要使用</w:t>
      </w:r>
      <w:r>
        <w:t>application/json;charset=UTF-8</w:t>
      </w:r>
      <w:r>
        <w:rPr>
          <w:rFonts w:hint="eastAsia"/>
          <w:lang w:val="en-US" w:eastAsia="zh-CN"/>
        </w:rPr>
        <w:t xml:space="preserve"> 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请求体使用json格式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343650" cy="1854200"/>
            <wp:effectExtent l="0" t="0" r="635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</w:pPr>
      <w:r>
        <w:drawing>
          <wp:inline distT="0" distB="0" distL="114300" distR="114300">
            <wp:extent cx="6621780" cy="4053840"/>
            <wp:effectExtent l="0" t="0" r="7620" b="1016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如果不加 @RequestBody注解，请求头要使用</w:t>
      </w:r>
      <w:r>
        <w:t>application/x-www-form-urlencoded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请求体要使用表单形式</w:t>
      </w:r>
    </w:p>
    <w:p>
      <w:pPr>
        <w:pStyle w:val="26"/>
        <w:bidi w:val="0"/>
      </w:pPr>
      <w:r>
        <w:drawing>
          <wp:inline distT="0" distB="0" distL="114300" distR="114300">
            <wp:extent cx="5498465" cy="2188210"/>
            <wp:effectExtent l="0" t="0" r="635" b="889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543550" cy="4629150"/>
            <wp:effectExtent l="0" t="0" r="6350" b="635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提供vo类，即存放和浏览器交互数据的实体类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引入lombok依赖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org.projectlombok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lombok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1.18.22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VO实体类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4"/>
          <w:szCs w:val="24"/>
        </w:rPr>
      </w:pP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t>@Data</w:t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t>@NoArgsConstructor</w:t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t>@AllArgsConstructor</w:t>
      </w:r>
      <w:r>
        <w:rPr>
          <w:rFonts w:hint="default" w:ascii="Courier New" w:hAnsi="Courier New" w:eastAsia="monospace" w:cs="Courier New"/>
          <w:color w:val="BBB529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>MemberVo {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Integer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userpswd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email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4"/>
          <w:szCs w:val="24"/>
          <w:shd w:val="clear" w:fill="2B2B2B"/>
          <w:lang w:val="en-US" w:eastAsia="zh-CN" w:bidi="ar"/>
        </w:rPr>
        <w:t>messageCode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4"/>
          <w:szCs w:val="24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4"/>
          <w:szCs w:val="24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api工程的方法要和远程Provider工程方法保持一致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根据账号查询会员信息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会调用远程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mysql-Provider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工程的同名方法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注意：这里的方法要和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"/mysql/save/member/remote"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@RequestBody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 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1.准备临时的登录界面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89250" cy="996950"/>
            <wp:effectExtent l="0" t="0" r="6350" b="635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2.控制器方法，进行注册验证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主要操作：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①接收表单数据，转换成Vo，注意@RequestBody注解的使用。如果是ajax请求，则需要加上@RequestBody注解。如果是直接提交form表单，不加@RequestBody注解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②检查Vo数据的有效性，主要是检查必传参数是否为空，如果为空，返回注册页面进行消息提示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③调用redis远程接口，查询该手机的验证码，检查校验码是否一致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④检查注册的账号是否已存在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⑤对密码加密，然后调用mysql工程的远程接口，进行保存操作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⑥保存成功后，调用redis远程接口，删除该用户手机的验证码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⑦重定向到登录页面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(RegisterHandler.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从首页的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按钮，跳转到注册页面，不使用，使用配置类的注解方式跳转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   @RequestMapping("/auth/member/register.html")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   public String toMemberRegister(){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       return "register/member-register";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   }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RedisRemoteService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MySQLRemoteService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mySQLRemoteService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"${message.host}"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"${message.path}"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"${message.method}"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"${message.appcode}"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"${message.smsSignId}"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@Value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"${message.templateId}"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发送短信验证码到用户手机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phoneNum)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调用第三方接口，发送短信验证码到用户手机上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ResultEntity&lt;String&gt; sendShortMessageEntity = CrowdUtil.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SUCCESS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.equals(sendShortMessageEntity.getResult()))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验证码存入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key,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确保每个号码唯一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key = 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REDIS_MESSAGE_CODE_PREFIX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sendShortMessageEntity.getData()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短信发送成功，将验证码存入到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redisstringResultEntity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.setRedisKeyValueRemoteWithTimeout(key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MINUTES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操作：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+redisstringResultEntity.getResult())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不管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成功失败，直接返回即可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redisstringResultEntity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短信发送失败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短信发送失败，直接将结果返回前端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执行会员注册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memberVo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modelMap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"/auth/member/do/register"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memberRegister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 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 modelMap){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 registerView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//1.VO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参数检查，必要参数是否为空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tips = checkReq(memberVo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(!StringUtils.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(tips)){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tips)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//2.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从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中拿出验证码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messageCodeKey = 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REDIS_MESSAGE_CODE_PREFIX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+memberVo.getPhoneNum()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messageCodeEntity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.getRedisValueByKeyRemote(messageCodeKey)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请求失败，返回注册页面，提示错误消息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.equals(messageCodeEntity.getResult())){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REGISTER_FAIL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//3.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比较表单的验证码和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中拿出的验证码是否一致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userCode = memberVo.getMessageCode()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redisCode = messageCodeEntity.getData()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验证码不一致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(!Objects.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equals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(userCode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redisCode)){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MESSAGE_CODE_ERROR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//4.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检查账号是否存在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ResultEntity&lt;MemberPo&gt; memberEntity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mySQLRemoteService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.getMemberByLoginacctRemote(memberVo.getLoginacct())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(!Objects.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isNull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(memberEntity.getData())){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LOGINACCT_IS_EXIST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//5.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密码加密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BCryptPasswordEncoder encoder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BCryptPasswordEncoder()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encodedPwd = encoder.encode(memberVo.getUserpswd())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memberVo.setUserpswd(encodedPwd)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//6.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执行保存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memberPo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BeanUtils.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copyProperties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saveMemberPoEntity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mySQLRemoteService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.saveMemberPoRemote(memberPo)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工程插入失败，返回注册页面，提示错误消息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.equals(saveMemberPoEntity.getResult())){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REGISTER_FAIL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//7.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保存成功后，删除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.removeRedisKeyRemote(messageCodeKey)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//8.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重定向到登录页面，重定向的地址在配置类里面转发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</w:t>
      </w:r>
      <w:r>
        <w:rPr>
          <w:rFonts w:hint="default" w:ascii="Courier New" w:hAnsi="Courier New" w:eastAsia="宋体" w:cs="Courier New"/>
          <w:color w:val="808080"/>
          <w:kern w:val="0"/>
          <w:sz w:val="32"/>
          <w:szCs w:val="3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"redirect:/auth/member/login"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VO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参数检查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checkReq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 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 modelMap)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检查不通过，返回原来注册页面，提示错误消息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(Objects.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isNull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REQUEST_IS_EMPTY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(memberVo.getLoginacct())){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LOGINACCT_IS_EMPTY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(memberVo.getUserpswd())){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PASD_IS_EMPTY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(memberVo.getPhoneNum())){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PHONENUM_IS_EMPTY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isEmpty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(memberVo.getMessageCode())){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MESSAGE_CODE_IS_EMPTY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return null;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重定向后，在配置类配置重定向地址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重定向是为了避免表单重复提交，多次注册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MemberRegisterConfig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WebMvcConfigurer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addViewControllers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(ViewControllerRegistry registry)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 path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viewName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从首页跳转到注册页面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registry.addViewController(path).setViewName(viewName)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从首页跳转到登录界面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registry.addViewController(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"/auth/member/login"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).setViewName(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"login/member-login"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页面表单和按钮修改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1.给表单的各个字段增加name属性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2.给form表单增加action属性，指定提交地址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3.&lt;a&gt;标签，改成button标签，点击后提交表单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4.增加一个字段，用户昵称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5.页面上获取错误消息提示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7335" cy="2596515"/>
            <wp:effectExtent l="0" t="0" r="12065" b="6985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2415" cy="765175"/>
            <wp:effectExtent l="0" t="0" r="6985" b="9525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检查账号密码正确后，将用户信息存入到Session域，表示用户登录成功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337300" cy="3752850"/>
            <wp:effectExtent l="0" t="0" r="0" b="635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首页跳转到登录页面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修改a标签的跳转地址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584950" cy="2076450"/>
            <wp:effectExtent l="0" t="0" r="6350" b="635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1.加上thymeleaf模板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3.加上base标签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4.表单增加name属性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5.form表单增加action属性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6.注册标签的地址修改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7.登录的a标签改成button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8.页面错误消息提示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member-login.html</w:t>
      </w:r>
      <w:r>
        <w:rPr>
          <w:rFonts w:hint="eastAsia"/>
          <w:lang w:val="en-US" w:eastAsia="zh-CN"/>
        </w:rPr>
        <w:t>页面修改：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00750" cy="2152650"/>
            <wp:effectExtent l="0" t="0" r="6350" b="635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2415" cy="2524760"/>
            <wp:effectExtent l="0" t="0" r="6985" b="254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将登录后的会员信息存入到Session域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主要存：昵称、邮箱、id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后期在Session域中拿到数据，说明用户是已经登录了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@Data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@AllArgsConstructor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@NoArgsConstructor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MemberLoginVo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Integer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email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已有相应接口，根据账号查询会员信息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3050" cy="1254125"/>
            <wp:effectExtent l="0" t="0" r="6350" b="3175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RegisterHandler改名成MemberHandler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用户登录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memberVo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modelMap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session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"/auth/member/do/login"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login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(MemberVo memberVo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 modelMap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HttpSession session){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String loginView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"login/member-login"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//1.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根据账号查询用户信息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loginacct = memberVo.getLoginacct()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ResultEntity&lt;MemberPo&gt; memberEntity=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mySQLRemoteService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.getMemberByLoginacctRemote(loginacct)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.equalsIgnoreCase(memberEntity.getResult())){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查询失败，返回登录页面，提示错误消息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LOGIN_FAIL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loginView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MemberPo memberPo = memberEntity.getData()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(Objects.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isNull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(memberPo)){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查询不到用户，账号不存在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LOGINACCT_IS_NOT_EXIST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loginView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//2.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工程接口，根据账号查询会员信息，进行密码校验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userpswd = memberVo.getUserpswd()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userpswdDataBase = memberPo.getUserpswd()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BCryptPasswordEncoder encoder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BCryptPasswordEncoder()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注意要使用这个方法来进行密码校验，因为就算同一个密码，每次加密的盐值都不同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boolean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matches = encoder.matches(userpswd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userpswdDataBase)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(!matches){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密码不正确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modelMap.addAttribute(CrowdConstant.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LOGIN_CHECK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PSWD_ERROR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loginView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//3.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密码校验通过，将登录信息存入到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Session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域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MemberLoginVo memberLoginVo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MemberLoginVo(memberPo.getId()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memberPo.getUsername()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memberPo.getEmail())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session.setAttribute(CrowdConstant.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LOGIN_MEMBER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memberLoginVo)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//4.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重定向到会员中心页面，避免表单重复提交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"redirect:/auth/to/member-center"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配置类</w:t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配置类</w:t>
      </w:r>
      <w:r>
        <w:rPr>
          <w:rFonts w:hint="default"/>
          <w:lang w:val="en-US" w:eastAsia="zh-CN"/>
        </w:rPr>
        <w:t>MemberRegisterConfig</w:t>
      </w:r>
      <w:r>
        <w:rPr>
          <w:rFonts w:hint="eastAsia"/>
          <w:lang w:val="en-US" w:eastAsia="zh-CN"/>
        </w:rPr>
        <w:t>，配置 登录成功后跳转到个人中心的地址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065" cy="3039110"/>
            <wp:effectExtent l="0" t="0" r="635" b="889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个人中心页面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1.增加thymeleaf模板，修改字符集，增加base标签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2.从session域中获取用户昵称，填充到页面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184400" cy="1200150"/>
            <wp:effectExtent l="0" t="0" r="0" b="635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  <w:r>
        <w:drawing>
          <wp:inline distT="0" distB="0" distL="114300" distR="114300">
            <wp:extent cx="5740400" cy="2616200"/>
            <wp:effectExtent l="0" t="0" r="0" b="0"/>
            <wp:docPr id="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  <w:r>
        <w:drawing>
          <wp:inline distT="0" distB="0" distL="114300" distR="114300">
            <wp:extent cx="6623050" cy="901065"/>
            <wp:effectExtent l="0" t="0" r="6350" b="635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40450" cy="1949450"/>
            <wp:effectExtent l="0" t="0" r="6350" b="6350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测试效果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从首页点击登录按钮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94100" cy="914400"/>
            <wp:effectExtent l="0" t="0" r="0" b="0"/>
            <wp:docPr id="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跳转到登录页面，登录页面输入正确的账号密码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06850" cy="2768600"/>
            <wp:effectExtent l="0" t="0" r="6350" b="0"/>
            <wp:docPr id="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跳转到个人中心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3050" cy="2210435"/>
            <wp:effectExtent l="0" t="0" r="6350" b="12065"/>
            <wp:docPr id="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退出登录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发起项目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支付案例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出错汇总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搭建mysql和redis工程的时候，单元测试没问题，在浏览器通过控制器方法测试时，请求被拦截了，要求登录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输入这个地址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508750" cy="11303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跳转到了这里</w:t>
      </w:r>
    </w:p>
    <w:p>
      <w:pPr>
        <w:pStyle w:val="26"/>
        <w:bidi w:val="0"/>
      </w:pPr>
      <w:r>
        <w:drawing>
          <wp:inline distT="0" distB="0" distL="114300" distR="114300">
            <wp:extent cx="6618605" cy="3780155"/>
            <wp:effectExtent l="0" t="0" r="1079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出错原因：Mysql工程和redis工程引入的resultentity所在的util工程是后台的工程，这个util工程的依赖是全依赖于其父工程依赖（完全引用），导致引入SpringSecurity，所以就拦截请求，要求登录后访问。</w:t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修改：新建一个util工程，新建resultentity类，Mysql工程和redis工程引入新的util工程</w:t>
      </w:r>
    </w:p>
    <w:p>
      <w:pPr>
        <w:pStyle w:val="26"/>
        <w:bidi w:val="0"/>
      </w:pPr>
      <w:r>
        <w:drawing>
          <wp:inline distT="0" distB="0" distL="114300" distR="114300">
            <wp:extent cx="5403850" cy="1803400"/>
            <wp:effectExtent l="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authencation工程通过api工程的接口，调用远程redis工程的接口报错：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Field redisRemoteService in com.atguigu.crowd.handler.RegisterHandler required a bean of type 'com.atguigu.crowd.api.RedisRemoteService' that could not be found.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这是因为 authencation 工程的主启动类没加上feign客户端功能开启的注解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737" w:bottom="1134" w:left="73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4F08B"/>
    <w:multiLevelType w:val="multilevel"/>
    <w:tmpl w:val="1A94F08B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2.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E70"/>
    <w:rsid w:val="0000363B"/>
    <w:rsid w:val="00003A6A"/>
    <w:rsid w:val="00006E51"/>
    <w:rsid w:val="00007996"/>
    <w:rsid w:val="00026D8B"/>
    <w:rsid w:val="00027F88"/>
    <w:rsid w:val="00041F61"/>
    <w:rsid w:val="00060490"/>
    <w:rsid w:val="00075085"/>
    <w:rsid w:val="0008267C"/>
    <w:rsid w:val="0008700C"/>
    <w:rsid w:val="000916B8"/>
    <w:rsid w:val="00094D69"/>
    <w:rsid w:val="00096E75"/>
    <w:rsid w:val="00097D2A"/>
    <w:rsid w:val="000A3FDB"/>
    <w:rsid w:val="000B4D7A"/>
    <w:rsid w:val="000B7ED0"/>
    <w:rsid w:val="000C1005"/>
    <w:rsid w:val="000D1BB7"/>
    <w:rsid w:val="000D2A3E"/>
    <w:rsid w:val="000D32A6"/>
    <w:rsid w:val="000E5956"/>
    <w:rsid w:val="000F1015"/>
    <w:rsid w:val="00100519"/>
    <w:rsid w:val="00100DF3"/>
    <w:rsid w:val="001015CA"/>
    <w:rsid w:val="001020C5"/>
    <w:rsid w:val="00102997"/>
    <w:rsid w:val="0011044B"/>
    <w:rsid w:val="00110D3F"/>
    <w:rsid w:val="0012182C"/>
    <w:rsid w:val="001232D5"/>
    <w:rsid w:val="00132E52"/>
    <w:rsid w:val="00136E9F"/>
    <w:rsid w:val="001461F7"/>
    <w:rsid w:val="0015462F"/>
    <w:rsid w:val="001605DA"/>
    <w:rsid w:val="00160E15"/>
    <w:rsid w:val="00177B5E"/>
    <w:rsid w:val="00180869"/>
    <w:rsid w:val="00182852"/>
    <w:rsid w:val="00183C3D"/>
    <w:rsid w:val="00191DBE"/>
    <w:rsid w:val="001A21C3"/>
    <w:rsid w:val="001C3DDD"/>
    <w:rsid w:val="001C6C40"/>
    <w:rsid w:val="001D2CF0"/>
    <w:rsid w:val="001D66C1"/>
    <w:rsid w:val="001E2116"/>
    <w:rsid w:val="001E2A8B"/>
    <w:rsid w:val="001E6CBF"/>
    <w:rsid w:val="001E7D58"/>
    <w:rsid w:val="001F09C4"/>
    <w:rsid w:val="001F37F2"/>
    <w:rsid w:val="002151BC"/>
    <w:rsid w:val="00215D4F"/>
    <w:rsid w:val="00221DDE"/>
    <w:rsid w:val="002238F4"/>
    <w:rsid w:val="0023492E"/>
    <w:rsid w:val="00260B90"/>
    <w:rsid w:val="0026587F"/>
    <w:rsid w:val="00267AB4"/>
    <w:rsid w:val="0027549D"/>
    <w:rsid w:val="002850DA"/>
    <w:rsid w:val="0029411E"/>
    <w:rsid w:val="0029469C"/>
    <w:rsid w:val="00295C1E"/>
    <w:rsid w:val="002B2CF4"/>
    <w:rsid w:val="002C14C9"/>
    <w:rsid w:val="002C6E16"/>
    <w:rsid w:val="002C7CE7"/>
    <w:rsid w:val="002D25B7"/>
    <w:rsid w:val="002D72AA"/>
    <w:rsid w:val="002F0B98"/>
    <w:rsid w:val="002F1585"/>
    <w:rsid w:val="002F2F52"/>
    <w:rsid w:val="00301CBD"/>
    <w:rsid w:val="0030260F"/>
    <w:rsid w:val="0032427D"/>
    <w:rsid w:val="003274DD"/>
    <w:rsid w:val="00345594"/>
    <w:rsid w:val="003510DE"/>
    <w:rsid w:val="00351B88"/>
    <w:rsid w:val="00356AED"/>
    <w:rsid w:val="00365DD1"/>
    <w:rsid w:val="0037367B"/>
    <w:rsid w:val="00374579"/>
    <w:rsid w:val="00376288"/>
    <w:rsid w:val="003804D9"/>
    <w:rsid w:val="00380579"/>
    <w:rsid w:val="003840B6"/>
    <w:rsid w:val="00384680"/>
    <w:rsid w:val="00396E82"/>
    <w:rsid w:val="003A1538"/>
    <w:rsid w:val="003A1F87"/>
    <w:rsid w:val="003B4193"/>
    <w:rsid w:val="003C4E70"/>
    <w:rsid w:val="003C5FA8"/>
    <w:rsid w:val="003D1024"/>
    <w:rsid w:val="003D2ED0"/>
    <w:rsid w:val="003D5EB0"/>
    <w:rsid w:val="003E58F5"/>
    <w:rsid w:val="003E6E1D"/>
    <w:rsid w:val="003E73CB"/>
    <w:rsid w:val="003F3AB4"/>
    <w:rsid w:val="003F6607"/>
    <w:rsid w:val="003F6A58"/>
    <w:rsid w:val="0040005E"/>
    <w:rsid w:val="00400E7A"/>
    <w:rsid w:val="00403F36"/>
    <w:rsid w:val="00414594"/>
    <w:rsid w:val="0041784B"/>
    <w:rsid w:val="0042133A"/>
    <w:rsid w:val="00427743"/>
    <w:rsid w:val="0043199B"/>
    <w:rsid w:val="004327AB"/>
    <w:rsid w:val="004471D9"/>
    <w:rsid w:val="00451466"/>
    <w:rsid w:val="00451A78"/>
    <w:rsid w:val="00461AEA"/>
    <w:rsid w:val="00464FD4"/>
    <w:rsid w:val="00467C62"/>
    <w:rsid w:val="0047038E"/>
    <w:rsid w:val="004865A1"/>
    <w:rsid w:val="0049120F"/>
    <w:rsid w:val="0049771F"/>
    <w:rsid w:val="004B0E91"/>
    <w:rsid w:val="004C0A74"/>
    <w:rsid w:val="004C2E37"/>
    <w:rsid w:val="004C4DB8"/>
    <w:rsid w:val="004D0A8F"/>
    <w:rsid w:val="004D6403"/>
    <w:rsid w:val="004E511E"/>
    <w:rsid w:val="004F3CC4"/>
    <w:rsid w:val="00511070"/>
    <w:rsid w:val="00517C0F"/>
    <w:rsid w:val="00523633"/>
    <w:rsid w:val="00542860"/>
    <w:rsid w:val="00544C18"/>
    <w:rsid w:val="005475FD"/>
    <w:rsid w:val="00550449"/>
    <w:rsid w:val="005551BA"/>
    <w:rsid w:val="00556A5E"/>
    <w:rsid w:val="00556D5A"/>
    <w:rsid w:val="005608E8"/>
    <w:rsid w:val="005878B8"/>
    <w:rsid w:val="00587AF9"/>
    <w:rsid w:val="00590869"/>
    <w:rsid w:val="005923F8"/>
    <w:rsid w:val="005B12B2"/>
    <w:rsid w:val="005B1EB6"/>
    <w:rsid w:val="005B247B"/>
    <w:rsid w:val="005B5F90"/>
    <w:rsid w:val="005C39B3"/>
    <w:rsid w:val="005C4581"/>
    <w:rsid w:val="005C507D"/>
    <w:rsid w:val="005C7ADC"/>
    <w:rsid w:val="005D2111"/>
    <w:rsid w:val="005F0C89"/>
    <w:rsid w:val="00601250"/>
    <w:rsid w:val="00604625"/>
    <w:rsid w:val="00610B4A"/>
    <w:rsid w:val="00613359"/>
    <w:rsid w:val="0061697D"/>
    <w:rsid w:val="00617F4C"/>
    <w:rsid w:val="00624648"/>
    <w:rsid w:val="00627A3D"/>
    <w:rsid w:val="00651636"/>
    <w:rsid w:val="006544B8"/>
    <w:rsid w:val="00660C9A"/>
    <w:rsid w:val="006613A7"/>
    <w:rsid w:val="00666573"/>
    <w:rsid w:val="00671D35"/>
    <w:rsid w:val="00674D2D"/>
    <w:rsid w:val="00680834"/>
    <w:rsid w:val="00684597"/>
    <w:rsid w:val="00692656"/>
    <w:rsid w:val="006B4120"/>
    <w:rsid w:val="006B6AE1"/>
    <w:rsid w:val="006B7E0E"/>
    <w:rsid w:val="006C48DB"/>
    <w:rsid w:val="006C7E4F"/>
    <w:rsid w:val="006E002E"/>
    <w:rsid w:val="006E277F"/>
    <w:rsid w:val="006E29F4"/>
    <w:rsid w:val="006E3D02"/>
    <w:rsid w:val="006E6418"/>
    <w:rsid w:val="006F438E"/>
    <w:rsid w:val="006F4E8B"/>
    <w:rsid w:val="007004D8"/>
    <w:rsid w:val="00712216"/>
    <w:rsid w:val="00716C60"/>
    <w:rsid w:val="00725D9F"/>
    <w:rsid w:val="00730A51"/>
    <w:rsid w:val="007447ED"/>
    <w:rsid w:val="00744B21"/>
    <w:rsid w:val="00750912"/>
    <w:rsid w:val="00765D80"/>
    <w:rsid w:val="007709D8"/>
    <w:rsid w:val="00777775"/>
    <w:rsid w:val="00785699"/>
    <w:rsid w:val="007917CC"/>
    <w:rsid w:val="00791BA6"/>
    <w:rsid w:val="00796FD2"/>
    <w:rsid w:val="00797244"/>
    <w:rsid w:val="007A045C"/>
    <w:rsid w:val="007A430B"/>
    <w:rsid w:val="007C1C65"/>
    <w:rsid w:val="007D4274"/>
    <w:rsid w:val="007D6B70"/>
    <w:rsid w:val="007E64F3"/>
    <w:rsid w:val="007E6F75"/>
    <w:rsid w:val="007F16D4"/>
    <w:rsid w:val="007F2C1A"/>
    <w:rsid w:val="007F41C5"/>
    <w:rsid w:val="0081682E"/>
    <w:rsid w:val="008245FD"/>
    <w:rsid w:val="00827E8E"/>
    <w:rsid w:val="0083524B"/>
    <w:rsid w:val="008360CA"/>
    <w:rsid w:val="00840C7E"/>
    <w:rsid w:val="00843DEB"/>
    <w:rsid w:val="0084557E"/>
    <w:rsid w:val="008469C6"/>
    <w:rsid w:val="00856E23"/>
    <w:rsid w:val="00857753"/>
    <w:rsid w:val="00864269"/>
    <w:rsid w:val="0087117C"/>
    <w:rsid w:val="00873472"/>
    <w:rsid w:val="008773DA"/>
    <w:rsid w:val="0088455B"/>
    <w:rsid w:val="008A15FE"/>
    <w:rsid w:val="008A440B"/>
    <w:rsid w:val="008A4940"/>
    <w:rsid w:val="008B4FFB"/>
    <w:rsid w:val="008B6AFD"/>
    <w:rsid w:val="008C0EFE"/>
    <w:rsid w:val="008D0884"/>
    <w:rsid w:val="008D1D49"/>
    <w:rsid w:val="00904A01"/>
    <w:rsid w:val="009067A5"/>
    <w:rsid w:val="0091658D"/>
    <w:rsid w:val="009258EE"/>
    <w:rsid w:val="00936A45"/>
    <w:rsid w:val="009466B7"/>
    <w:rsid w:val="00947993"/>
    <w:rsid w:val="00951857"/>
    <w:rsid w:val="00954A62"/>
    <w:rsid w:val="009561AC"/>
    <w:rsid w:val="009569AC"/>
    <w:rsid w:val="009872EB"/>
    <w:rsid w:val="009A4C62"/>
    <w:rsid w:val="009B2335"/>
    <w:rsid w:val="009D009C"/>
    <w:rsid w:val="009D7812"/>
    <w:rsid w:val="009D7970"/>
    <w:rsid w:val="009E5FF5"/>
    <w:rsid w:val="009F6E16"/>
    <w:rsid w:val="00A15573"/>
    <w:rsid w:val="00A21128"/>
    <w:rsid w:val="00A24389"/>
    <w:rsid w:val="00A26838"/>
    <w:rsid w:val="00A401CC"/>
    <w:rsid w:val="00A470C3"/>
    <w:rsid w:val="00A54869"/>
    <w:rsid w:val="00A637A1"/>
    <w:rsid w:val="00A640B0"/>
    <w:rsid w:val="00A648D5"/>
    <w:rsid w:val="00A72674"/>
    <w:rsid w:val="00A77137"/>
    <w:rsid w:val="00A771D4"/>
    <w:rsid w:val="00A77BC6"/>
    <w:rsid w:val="00A800C8"/>
    <w:rsid w:val="00A84BFB"/>
    <w:rsid w:val="00A868BF"/>
    <w:rsid w:val="00A93405"/>
    <w:rsid w:val="00A9381F"/>
    <w:rsid w:val="00AA3A4D"/>
    <w:rsid w:val="00AA5759"/>
    <w:rsid w:val="00AB0D8A"/>
    <w:rsid w:val="00AB4B27"/>
    <w:rsid w:val="00AB4C8C"/>
    <w:rsid w:val="00AB62FE"/>
    <w:rsid w:val="00AB6667"/>
    <w:rsid w:val="00AC0569"/>
    <w:rsid w:val="00AE1659"/>
    <w:rsid w:val="00AE1EE3"/>
    <w:rsid w:val="00AE532E"/>
    <w:rsid w:val="00AF7BD1"/>
    <w:rsid w:val="00B01FEB"/>
    <w:rsid w:val="00B07239"/>
    <w:rsid w:val="00B114ED"/>
    <w:rsid w:val="00B161B2"/>
    <w:rsid w:val="00B35CA5"/>
    <w:rsid w:val="00B40965"/>
    <w:rsid w:val="00B5267B"/>
    <w:rsid w:val="00B52DA8"/>
    <w:rsid w:val="00B55DAB"/>
    <w:rsid w:val="00B63D13"/>
    <w:rsid w:val="00B73C0A"/>
    <w:rsid w:val="00B95DE5"/>
    <w:rsid w:val="00B97D82"/>
    <w:rsid w:val="00BB20A7"/>
    <w:rsid w:val="00BD549D"/>
    <w:rsid w:val="00BD6B32"/>
    <w:rsid w:val="00BF0903"/>
    <w:rsid w:val="00BF222F"/>
    <w:rsid w:val="00C04FC5"/>
    <w:rsid w:val="00C1091D"/>
    <w:rsid w:val="00C12CEA"/>
    <w:rsid w:val="00C20899"/>
    <w:rsid w:val="00C26F10"/>
    <w:rsid w:val="00C3792E"/>
    <w:rsid w:val="00C57678"/>
    <w:rsid w:val="00C60F11"/>
    <w:rsid w:val="00C610C8"/>
    <w:rsid w:val="00C66959"/>
    <w:rsid w:val="00C729F0"/>
    <w:rsid w:val="00C73289"/>
    <w:rsid w:val="00C74670"/>
    <w:rsid w:val="00C806FD"/>
    <w:rsid w:val="00C97918"/>
    <w:rsid w:val="00CB2472"/>
    <w:rsid w:val="00CB3732"/>
    <w:rsid w:val="00CB4532"/>
    <w:rsid w:val="00CC36D9"/>
    <w:rsid w:val="00CC764A"/>
    <w:rsid w:val="00CE49E2"/>
    <w:rsid w:val="00D000E3"/>
    <w:rsid w:val="00D030B1"/>
    <w:rsid w:val="00D066D2"/>
    <w:rsid w:val="00D10D40"/>
    <w:rsid w:val="00D11FA8"/>
    <w:rsid w:val="00D2141E"/>
    <w:rsid w:val="00D22DBF"/>
    <w:rsid w:val="00D36754"/>
    <w:rsid w:val="00D41EF7"/>
    <w:rsid w:val="00D4538A"/>
    <w:rsid w:val="00D56FC4"/>
    <w:rsid w:val="00D57C96"/>
    <w:rsid w:val="00D62717"/>
    <w:rsid w:val="00D65D2D"/>
    <w:rsid w:val="00D67373"/>
    <w:rsid w:val="00D75DCC"/>
    <w:rsid w:val="00D772AF"/>
    <w:rsid w:val="00DA2CB5"/>
    <w:rsid w:val="00DA55EF"/>
    <w:rsid w:val="00DB3146"/>
    <w:rsid w:val="00DB3ABE"/>
    <w:rsid w:val="00DB6381"/>
    <w:rsid w:val="00DC1A71"/>
    <w:rsid w:val="00DD153F"/>
    <w:rsid w:val="00DD32E0"/>
    <w:rsid w:val="00DE55D6"/>
    <w:rsid w:val="00DF3254"/>
    <w:rsid w:val="00E0628B"/>
    <w:rsid w:val="00E14EB3"/>
    <w:rsid w:val="00E17D17"/>
    <w:rsid w:val="00E20657"/>
    <w:rsid w:val="00E2772C"/>
    <w:rsid w:val="00E32506"/>
    <w:rsid w:val="00E33C34"/>
    <w:rsid w:val="00E377F7"/>
    <w:rsid w:val="00E4619D"/>
    <w:rsid w:val="00E53950"/>
    <w:rsid w:val="00E61A9D"/>
    <w:rsid w:val="00E72D92"/>
    <w:rsid w:val="00E737C7"/>
    <w:rsid w:val="00E80E72"/>
    <w:rsid w:val="00E8174A"/>
    <w:rsid w:val="00E94AE8"/>
    <w:rsid w:val="00EA7560"/>
    <w:rsid w:val="00EA7D82"/>
    <w:rsid w:val="00EC51C5"/>
    <w:rsid w:val="00EC7ECE"/>
    <w:rsid w:val="00ED2153"/>
    <w:rsid w:val="00ED6D16"/>
    <w:rsid w:val="00EE0B89"/>
    <w:rsid w:val="00EE176B"/>
    <w:rsid w:val="00EF1A64"/>
    <w:rsid w:val="00EF5595"/>
    <w:rsid w:val="00F076DB"/>
    <w:rsid w:val="00F1162D"/>
    <w:rsid w:val="00F136D2"/>
    <w:rsid w:val="00F14C68"/>
    <w:rsid w:val="00F168FD"/>
    <w:rsid w:val="00F21D3A"/>
    <w:rsid w:val="00F2237C"/>
    <w:rsid w:val="00F247D3"/>
    <w:rsid w:val="00F35E7B"/>
    <w:rsid w:val="00F36291"/>
    <w:rsid w:val="00F50710"/>
    <w:rsid w:val="00F51F75"/>
    <w:rsid w:val="00F53261"/>
    <w:rsid w:val="00F5653B"/>
    <w:rsid w:val="00F61A03"/>
    <w:rsid w:val="00F626D9"/>
    <w:rsid w:val="00F63C61"/>
    <w:rsid w:val="00F64A99"/>
    <w:rsid w:val="00F67DFD"/>
    <w:rsid w:val="00FB4A38"/>
    <w:rsid w:val="00FC039E"/>
    <w:rsid w:val="00FC03F8"/>
    <w:rsid w:val="00FD444A"/>
    <w:rsid w:val="00FD5D94"/>
    <w:rsid w:val="00FD6637"/>
    <w:rsid w:val="00FE1362"/>
    <w:rsid w:val="00FE5FB9"/>
    <w:rsid w:val="011E345F"/>
    <w:rsid w:val="014F040F"/>
    <w:rsid w:val="01AD7F3A"/>
    <w:rsid w:val="01BC1D35"/>
    <w:rsid w:val="01F95FF4"/>
    <w:rsid w:val="02090E1E"/>
    <w:rsid w:val="02412BF2"/>
    <w:rsid w:val="02D52F01"/>
    <w:rsid w:val="03575D08"/>
    <w:rsid w:val="03584D23"/>
    <w:rsid w:val="03B95F17"/>
    <w:rsid w:val="03E8485D"/>
    <w:rsid w:val="03F75293"/>
    <w:rsid w:val="04487D85"/>
    <w:rsid w:val="049F0BA8"/>
    <w:rsid w:val="059004AD"/>
    <w:rsid w:val="05FF4210"/>
    <w:rsid w:val="073F5183"/>
    <w:rsid w:val="077348B3"/>
    <w:rsid w:val="07A32EA6"/>
    <w:rsid w:val="07BE4F27"/>
    <w:rsid w:val="07D66841"/>
    <w:rsid w:val="08317820"/>
    <w:rsid w:val="087F04F7"/>
    <w:rsid w:val="0945426B"/>
    <w:rsid w:val="0A1F1B8F"/>
    <w:rsid w:val="0A525870"/>
    <w:rsid w:val="0BAC1B70"/>
    <w:rsid w:val="0BBF3DF2"/>
    <w:rsid w:val="0C6010EE"/>
    <w:rsid w:val="0C621774"/>
    <w:rsid w:val="0C867045"/>
    <w:rsid w:val="0CC16197"/>
    <w:rsid w:val="0CF94EE0"/>
    <w:rsid w:val="0D132FD3"/>
    <w:rsid w:val="0D77519D"/>
    <w:rsid w:val="0DB865A1"/>
    <w:rsid w:val="0DC854DC"/>
    <w:rsid w:val="0DD03C0A"/>
    <w:rsid w:val="0DDF12F9"/>
    <w:rsid w:val="0DE24913"/>
    <w:rsid w:val="0DFA1A12"/>
    <w:rsid w:val="0E5A6680"/>
    <w:rsid w:val="0E733ED5"/>
    <w:rsid w:val="0EB675B8"/>
    <w:rsid w:val="0EFF66BA"/>
    <w:rsid w:val="0F77092A"/>
    <w:rsid w:val="0F9D717B"/>
    <w:rsid w:val="0FB974DA"/>
    <w:rsid w:val="100460CD"/>
    <w:rsid w:val="103B2D5B"/>
    <w:rsid w:val="10732C02"/>
    <w:rsid w:val="10C37125"/>
    <w:rsid w:val="110F1E6F"/>
    <w:rsid w:val="11233CF9"/>
    <w:rsid w:val="11267920"/>
    <w:rsid w:val="11872743"/>
    <w:rsid w:val="11BE30F2"/>
    <w:rsid w:val="11DC3B16"/>
    <w:rsid w:val="11F216EC"/>
    <w:rsid w:val="122E71EC"/>
    <w:rsid w:val="12677A1C"/>
    <w:rsid w:val="12877905"/>
    <w:rsid w:val="12C52BE3"/>
    <w:rsid w:val="131D27FD"/>
    <w:rsid w:val="13764701"/>
    <w:rsid w:val="13A97D0B"/>
    <w:rsid w:val="13DA797E"/>
    <w:rsid w:val="15F80FD1"/>
    <w:rsid w:val="163B7DE5"/>
    <w:rsid w:val="166A368D"/>
    <w:rsid w:val="16C13C23"/>
    <w:rsid w:val="173C7683"/>
    <w:rsid w:val="174947CC"/>
    <w:rsid w:val="17821F61"/>
    <w:rsid w:val="188B4C64"/>
    <w:rsid w:val="189A0768"/>
    <w:rsid w:val="18D26D7A"/>
    <w:rsid w:val="1938718C"/>
    <w:rsid w:val="1A613641"/>
    <w:rsid w:val="1A68162A"/>
    <w:rsid w:val="1A952836"/>
    <w:rsid w:val="1AD6638B"/>
    <w:rsid w:val="1AFF03DD"/>
    <w:rsid w:val="1B062755"/>
    <w:rsid w:val="1B8B40EF"/>
    <w:rsid w:val="1BA53215"/>
    <w:rsid w:val="1BBF6AAB"/>
    <w:rsid w:val="1BDC55D3"/>
    <w:rsid w:val="1C637C79"/>
    <w:rsid w:val="1C6431C0"/>
    <w:rsid w:val="1E007E17"/>
    <w:rsid w:val="1E324914"/>
    <w:rsid w:val="1EB14987"/>
    <w:rsid w:val="1F3D51A5"/>
    <w:rsid w:val="1F545A06"/>
    <w:rsid w:val="1F5D7609"/>
    <w:rsid w:val="203E5CB3"/>
    <w:rsid w:val="204C7302"/>
    <w:rsid w:val="204D21B7"/>
    <w:rsid w:val="205238F1"/>
    <w:rsid w:val="20CF3342"/>
    <w:rsid w:val="21075E9A"/>
    <w:rsid w:val="222729DE"/>
    <w:rsid w:val="22355B95"/>
    <w:rsid w:val="224B7CFA"/>
    <w:rsid w:val="22584EB4"/>
    <w:rsid w:val="23056566"/>
    <w:rsid w:val="235C79FC"/>
    <w:rsid w:val="23BB08D6"/>
    <w:rsid w:val="23D97C00"/>
    <w:rsid w:val="24214287"/>
    <w:rsid w:val="24966816"/>
    <w:rsid w:val="249A11CE"/>
    <w:rsid w:val="255E179E"/>
    <w:rsid w:val="25661BBE"/>
    <w:rsid w:val="25D96FB8"/>
    <w:rsid w:val="25F16D74"/>
    <w:rsid w:val="25FE1F57"/>
    <w:rsid w:val="261E5C13"/>
    <w:rsid w:val="261F4B13"/>
    <w:rsid w:val="26306993"/>
    <w:rsid w:val="26766496"/>
    <w:rsid w:val="274D30BF"/>
    <w:rsid w:val="276B029B"/>
    <w:rsid w:val="27736C86"/>
    <w:rsid w:val="27AC7A78"/>
    <w:rsid w:val="28010A81"/>
    <w:rsid w:val="283832DB"/>
    <w:rsid w:val="287E4983"/>
    <w:rsid w:val="28D4610B"/>
    <w:rsid w:val="28DE37ED"/>
    <w:rsid w:val="28EA708F"/>
    <w:rsid w:val="291B755A"/>
    <w:rsid w:val="29A1067C"/>
    <w:rsid w:val="2A71150B"/>
    <w:rsid w:val="2AA9050D"/>
    <w:rsid w:val="2B4D1A38"/>
    <w:rsid w:val="2B923B05"/>
    <w:rsid w:val="2BBC6615"/>
    <w:rsid w:val="2BCA4C40"/>
    <w:rsid w:val="2C107522"/>
    <w:rsid w:val="2C771DB7"/>
    <w:rsid w:val="2CB01B04"/>
    <w:rsid w:val="2CE82DC9"/>
    <w:rsid w:val="2CF42247"/>
    <w:rsid w:val="2CF567B4"/>
    <w:rsid w:val="2DF22B80"/>
    <w:rsid w:val="2DFB5AEB"/>
    <w:rsid w:val="2E1433C7"/>
    <w:rsid w:val="2E201EB4"/>
    <w:rsid w:val="2E3164D5"/>
    <w:rsid w:val="2E7426E2"/>
    <w:rsid w:val="2EE510C9"/>
    <w:rsid w:val="2FB05937"/>
    <w:rsid w:val="2FDF39A2"/>
    <w:rsid w:val="2FF02BD7"/>
    <w:rsid w:val="30302553"/>
    <w:rsid w:val="307B362F"/>
    <w:rsid w:val="30AC6D1C"/>
    <w:rsid w:val="30D03B0A"/>
    <w:rsid w:val="3160738A"/>
    <w:rsid w:val="318A5A13"/>
    <w:rsid w:val="31AB4895"/>
    <w:rsid w:val="31C50D8A"/>
    <w:rsid w:val="321115DD"/>
    <w:rsid w:val="32276E4C"/>
    <w:rsid w:val="32520A0A"/>
    <w:rsid w:val="325849C9"/>
    <w:rsid w:val="32B857DD"/>
    <w:rsid w:val="32BD767E"/>
    <w:rsid w:val="334C5B4D"/>
    <w:rsid w:val="33B5493E"/>
    <w:rsid w:val="33D93A49"/>
    <w:rsid w:val="341E1179"/>
    <w:rsid w:val="3480777C"/>
    <w:rsid w:val="34D579D3"/>
    <w:rsid w:val="351D4228"/>
    <w:rsid w:val="353D2EAC"/>
    <w:rsid w:val="362C28BE"/>
    <w:rsid w:val="36C332B3"/>
    <w:rsid w:val="36DF64B5"/>
    <w:rsid w:val="37490D77"/>
    <w:rsid w:val="37707E99"/>
    <w:rsid w:val="37740E0E"/>
    <w:rsid w:val="377567F3"/>
    <w:rsid w:val="37F14643"/>
    <w:rsid w:val="389F262E"/>
    <w:rsid w:val="38C265FD"/>
    <w:rsid w:val="390A28AA"/>
    <w:rsid w:val="392312FD"/>
    <w:rsid w:val="3923621B"/>
    <w:rsid w:val="392C44EF"/>
    <w:rsid w:val="398A0DDE"/>
    <w:rsid w:val="3A2054B4"/>
    <w:rsid w:val="3A294990"/>
    <w:rsid w:val="3A5806AC"/>
    <w:rsid w:val="3A865823"/>
    <w:rsid w:val="3A9943EB"/>
    <w:rsid w:val="3AB53D5A"/>
    <w:rsid w:val="3AB92CF9"/>
    <w:rsid w:val="3AD33F9C"/>
    <w:rsid w:val="3AE003EE"/>
    <w:rsid w:val="3B116152"/>
    <w:rsid w:val="3B9A7FF9"/>
    <w:rsid w:val="3C32142F"/>
    <w:rsid w:val="3C3443C9"/>
    <w:rsid w:val="3C52010D"/>
    <w:rsid w:val="3CE0144D"/>
    <w:rsid w:val="3CE14F23"/>
    <w:rsid w:val="3D072417"/>
    <w:rsid w:val="3D4370FC"/>
    <w:rsid w:val="3DAB1494"/>
    <w:rsid w:val="3E1D016A"/>
    <w:rsid w:val="3E9C01B0"/>
    <w:rsid w:val="3EA73F49"/>
    <w:rsid w:val="3EC3784E"/>
    <w:rsid w:val="3ED917A7"/>
    <w:rsid w:val="3EED3D36"/>
    <w:rsid w:val="3F246E21"/>
    <w:rsid w:val="3F4B0EB8"/>
    <w:rsid w:val="3F852313"/>
    <w:rsid w:val="3FA92589"/>
    <w:rsid w:val="40694D06"/>
    <w:rsid w:val="40A570C9"/>
    <w:rsid w:val="40CB69FB"/>
    <w:rsid w:val="4127018A"/>
    <w:rsid w:val="41411E7E"/>
    <w:rsid w:val="41520DC5"/>
    <w:rsid w:val="41A31105"/>
    <w:rsid w:val="41C37BE2"/>
    <w:rsid w:val="42153EC0"/>
    <w:rsid w:val="424A6729"/>
    <w:rsid w:val="425606E3"/>
    <w:rsid w:val="42AE2E15"/>
    <w:rsid w:val="42CB598E"/>
    <w:rsid w:val="43FD5F4C"/>
    <w:rsid w:val="4412254A"/>
    <w:rsid w:val="443E4D63"/>
    <w:rsid w:val="44A92C32"/>
    <w:rsid w:val="44FC09A3"/>
    <w:rsid w:val="456242BE"/>
    <w:rsid w:val="45863CA0"/>
    <w:rsid w:val="45D0764F"/>
    <w:rsid w:val="461727BA"/>
    <w:rsid w:val="462F56CF"/>
    <w:rsid w:val="464154AB"/>
    <w:rsid w:val="469D77B1"/>
    <w:rsid w:val="46A33BD9"/>
    <w:rsid w:val="47704D2B"/>
    <w:rsid w:val="47AC0A83"/>
    <w:rsid w:val="47E94B6F"/>
    <w:rsid w:val="481141A3"/>
    <w:rsid w:val="4936506F"/>
    <w:rsid w:val="49472E83"/>
    <w:rsid w:val="497F7767"/>
    <w:rsid w:val="49DE70F2"/>
    <w:rsid w:val="4A480B81"/>
    <w:rsid w:val="4A60524F"/>
    <w:rsid w:val="4A994B71"/>
    <w:rsid w:val="4AA667C7"/>
    <w:rsid w:val="4AAA167B"/>
    <w:rsid w:val="4BDC1744"/>
    <w:rsid w:val="4C606F7D"/>
    <w:rsid w:val="4CAA484F"/>
    <w:rsid w:val="4CD4683E"/>
    <w:rsid w:val="4D0D6447"/>
    <w:rsid w:val="4D1979B3"/>
    <w:rsid w:val="4D217706"/>
    <w:rsid w:val="4D5B6036"/>
    <w:rsid w:val="4D5C7A30"/>
    <w:rsid w:val="4D6F705A"/>
    <w:rsid w:val="4D766B1D"/>
    <w:rsid w:val="4D825D95"/>
    <w:rsid w:val="4DF771AB"/>
    <w:rsid w:val="4E260AF2"/>
    <w:rsid w:val="4E4F5AEA"/>
    <w:rsid w:val="4E5755CE"/>
    <w:rsid w:val="4E990F72"/>
    <w:rsid w:val="4EA413EB"/>
    <w:rsid w:val="4F615A9A"/>
    <w:rsid w:val="4F652ECB"/>
    <w:rsid w:val="4F743EE7"/>
    <w:rsid w:val="4F756013"/>
    <w:rsid w:val="50234684"/>
    <w:rsid w:val="50330AC4"/>
    <w:rsid w:val="5053340C"/>
    <w:rsid w:val="506D0433"/>
    <w:rsid w:val="5077489E"/>
    <w:rsid w:val="50CA785E"/>
    <w:rsid w:val="510D4409"/>
    <w:rsid w:val="5149570C"/>
    <w:rsid w:val="51501695"/>
    <w:rsid w:val="527B2DFD"/>
    <w:rsid w:val="52876CF3"/>
    <w:rsid w:val="52D93418"/>
    <w:rsid w:val="537D3DCB"/>
    <w:rsid w:val="53D01932"/>
    <w:rsid w:val="54BC13BC"/>
    <w:rsid w:val="55003C1C"/>
    <w:rsid w:val="55A73591"/>
    <w:rsid w:val="55AD3BA1"/>
    <w:rsid w:val="56222837"/>
    <w:rsid w:val="57087A91"/>
    <w:rsid w:val="57173744"/>
    <w:rsid w:val="57347090"/>
    <w:rsid w:val="573C6A6A"/>
    <w:rsid w:val="57676930"/>
    <w:rsid w:val="5782783C"/>
    <w:rsid w:val="57BC5693"/>
    <w:rsid w:val="585B49FD"/>
    <w:rsid w:val="58811B41"/>
    <w:rsid w:val="58AA1D7B"/>
    <w:rsid w:val="58AC67D2"/>
    <w:rsid w:val="58DC2666"/>
    <w:rsid w:val="592048F3"/>
    <w:rsid w:val="5A273858"/>
    <w:rsid w:val="5A4E7EA8"/>
    <w:rsid w:val="5B243567"/>
    <w:rsid w:val="5B7A39D5"/>
    <w:rsid w:val="5B7F4822"/>
    <w:rsid w:val="5BA0335C"/>
    <w:rsid w:val="5C2928BA"/>
    <w:rsid w:val="5C2F444D"/>
    <w:rsid w:val="5C4A5067"/>
    <w:rsid w:val="5C82218E"/>
    <w:rsid w:val="5CE43B2E"/>
    <w:rsid w:val="5D8B5569"/>
    <w:rsid w:val="5DA96425"/>
    <w:rsid w:val="5DD27208"/>
    <w:rsid w:val="5DED6833"/>
    <w:rsid w:val="5DEE6D93"/>
    <w:rsid w:val="5E000E44"/>
    <w:rsid w:val="5E23526F"/>
    <w:rsid w:val="5E235C69"/>
    <w:rsid w:val="5E6F63CD"/>
    <w:rsid w:val="5EC07641"/>
    <w:rsid w:val="5F462270"/>
    <w:rsid w:val="5F73433C"/>
    <w:rsid w:val="5FF40F09"/>
    <w:rsid w:val="600E59A7"/>
    <w:rsid w:val="601A0EE8"/>
    <w:rsid w:val="60236ED2"/>
    <w:rsid w:val="605470DC"/>
    <w:rsid w:val="60A72926"/>
    <w:rsid w:val="617B61C1"/>
    <w:rsid w:val="61F03B35"/>
    <w:rsid w:val="62A25AC8"/>
    <w:rsid w:val="62B152C7"/>
    <w:rsid w:val="63340B4D"/>
    <w:rsid w:val="63D87459"/>
    <w:rsid w:val="644A0DA2"/>
    <w:rsid w:val="646A38BE"/>
    <w:rsid w:val="64AE43F6"/>
    <w:rsid w:val="64D00EEB"/>
    <w:rsid w:val="651D2745"/>
    <w:rsid w:val="656D0E35"/>
    <w:rsid w:val="65810F34"/>
    <w:rsid w:val="65841F8B"/>
    <w:rsid w:val="65D06CF8"/>
    <w:rsid w:val="662727E4"/>
    <w:rsid w:val="664C5E71"/>
    <w:rsid w:val="67125DF8"/>
    <w:rsid w:val="673E0043"/>
    <w:rsid w:val="67446045"/>
    <w:rsid w:val="675B1D05"/>
    <w:rsid w:val="677D364D"/>
    <w:rsid w:val="678B59E5"/>
    <w:rsid w:val="67937F9A"/>
    <w:rsid w:val="67EE6C85"/>
    <w:rsid w:val="680543A6"/>
    <w:rsid w:val="682E034F"/>
    <w:rsid w:val="683A0FD5"/>
    <w:rsid w:val="686A30D5"/>
    <w:rsid w:val="68804D33"/>
    <w:rsid w:val="6910546E"/>
    <w:rsid w:val="699D3878"/>
    <w:rsid w:val="69D17D19"/>
    <w:rsid w:val="69E35C93"/>
    <w:rsid w:val="6A036763"/>
    <w:rsid w:val="6A1A6322"/>
    <w:rsid w:val="6A1E21FD"/>
    <w:rsid w:val="6B024524"/>
    <w:rsid w:val="6B184711"/>
    <w:rsid w:val="6B4D717D"/>
    <w:rsid w:val="6C2D40CE"/>
    <w:rsid w:val="6C433B97"/>
    <w:rsid w:val="6C5D7871"/>
    <w:rsid w:val="6C9758FE"/>
    <w:rsid w:val="6CC14BDC"/>
    <w:rsid w:val="6D540F23"/>
    <w:rsid w:val="6D856061"/>
    <w:rsid w:val="6DB0320F"/>
    <w:rsid w:val="6DC85522"/>
    <w:rsid w:val="6DF50003"/>
    <w:rsid w:val="6DF83772"/>
    <w:rsid w:val="6E281A97"/>
    <w:rsid w:val="6E4001D4"/>
    <w:rsid w:val="6E5435CE"/>
    <w:rsid w:val="6F6105B4"/>
    <w:rsid w:val="6F997583"/>
    <w:rsid w:val="6FA201F0"/>
    <w:rsid w:val="6FCD7968"/>
    <w:rsid w:val="70387D59"/>
    <w:rsid w:val="709753BD"/>
    <w:rsid w:val="71013272"/>
    <w:rsid w:val="71D12284"/>
    <w:rsid w:val="71D46264"/>
    <w:rsid w:val="71F2625F"/>
    <w:rsid w:val="72456F09"/>
    <w:rsid w:val="72993B84"/>
    <w:rsid w:val="72A76ED1"/>
    <w:rsid w:val="72B50C5F"/>
    <w:rsid w:val="731500BF"/>
    <w:rsid w:val="732316D1"/>
    <w:rsid w:val="73E12C49"/>
    <w:rsid w:val="743C38E7"/>
    <w:rsid w:val="746C3FF3"/>
    <w:rsid w:val="748165B7"/>
    <w:rsid w:val="748D5074"/>
    <w:rsid w:val="74967746"/>
    <w:rsid w:val="74BE65C5"/>
    <w:rsid w:val="74C051E6"/>
    <w:rsid w:val="75041DE3"/>
    <w:rsid w:val="751E582E"/>
    <w:rsid w:val="75502AF0"/>
    <w:rsid w:val="760A2134"/>
    <w:rsid w:val="76312A5D"/>
    <w:rsid w:val="765C1699"/>
    <w:rsid w:val="76A3505E"/>
    <w:rsid w:val="76AB51AA"/>
    <w:rsid w:val="76F25556"/>
    <w:rsid w:val="77854A64"/>
    <w:rsid w:val="77D95CD1"/>
    <w:rsid w:val="78043057"/>
    <w:rsid w:val="78603EFE"/>
    <w:rsid w:val="789B4764"/>
    <w:rsid w:val="78F150DF"/>
    <w:rsid w:val="79761A04"/>
    <w:rsid w:val="79A55D75"/>
    <w:rsid w:val="79F409CA"/>
    <w:rsid w:val="7A455A6F"/>
    <w:rsid w:val="7B9F27BE"/>
    <w:rsid w:val="7CA80E39"/>
    <w:rsid w:val="7CD1682F"/>
    <w:rsid w:val="7CDE67A5"/>
    <w:rsid w:val="7D8E411C"/>
    <w:rsid w:val="7DA17143"/>
    <w:rsid w:val="7DDD786E"/>
    <w:rsid w:val="7E144949"/>
    <w:rsid w:val="7E640254"/>
    <w:rsid w:val="7EB927E8"/>
    <w:rsid w:val="7EDC57A1"/>
    <w:rsid w:val="7F184112"/>
    <w:rsid w:val="7F7D047C"/>
    <w:rsid w:val="7FD25BB3"/>
    <w:rsid w:val="7FDD2841"/>
    <w:rsid w:val="7FE2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Lines/>
      <w:widowControl w:val="0"/>
      <w:spacing w:before="100" w:after="100" w:line="400" w:lineRule="exact"/>
      <w:ind w:firstLine="200" w:firstLineChars="20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line="500" w:lineRule="exact"/>
      <w:ind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200" w:after="200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adjustRightInd w:val="0"/>
      <w:snapToGrid w:val="0"/>
      <w:spacing w:before="200" w:after="200"/>
      <w:ind w:firstLineChars="0"/>
      <w:outlineLvl w:val="2"/>
    </w:pPr>
    <w:rPr>
      <w:rFonts w:asciiTheme="minorAscii" w:hAnsiTheme="minorAscii"/>
      <w:b/>
      <w:bCs/>
      <w:snapToGrid w:val="0"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200" w:after="200"/>
      <w:ind w:firstLineChars="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35"/>
    <w:semiHidden/>
    <w:unhideWhenUsed/>
    <w:qFormat/>
    <w:uiPriority w:val="99"/>
    <w:pPr>
      <w:spacing w:after="12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6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9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9"/>
    <w:unhideWhenUsed/>
    <w:qFormat/>
    <w:uiPriority w:val="99"/>
    <w:pPr>
      <w:keepLines w:val="0"/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keepLines w:val="0"/>
      <w:widowControl/>
      <w:spacing w:beforeAutospacing="1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21">
    <w:name w:val="code"/>
    <w:basedOn w:val="1"/>
    <w:qFormat/>
    <w:uiPriority w:val="0"/>
    <w:rPr>
      <w:rFonts w:hint="eastAsia" w:cs="Courier New" w:asciiTheme="minorAscii" w:hAnsiTheme="minorAscii"/>
    </w:rPr>
  </w:style>
  <w:style w:type="character" w:customStyle="1" w:styleId="22">
    <w:name w:val="标题 1 Char"/>
    <w:basedOn w:val="16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rFonts w:eastAsia="微软雅黑" w:asciiTheme="minorAscii" w:hAnsiTheme="minorAscii"/>
      <w:b/>
      <w:bCs/>
      <w:snapToGrid w:val="0"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eastAsia="微软雅黑" w:asciiTheme="majorHAnsi" w:hAnsiTheme="majorHAnsi" w:cstheme="majorBidi"/>
      <w:b/>
      <w:bCs/>
      <w:sz w:val="28"/>
      <w:szCs w:val="28"/>
    </w:rPr>
  </w:style>
  <w:style w:type="paragraph" w:customStyle="1" w:styleId="26">
    <w:name w:val="图片"/>
    <w:basedOn w:val="1"/>
    <w:link w:val="27"/>
    <w:qFormat/>
    <w:uiPriority w:val="0"/>
    <w:pPr>
      <w:spacing w:line="360" w:lineRule="auto"/>
    </w:pPr>
  </w:style>
  <w:style w:type="character" w:customStyle="1" w:styleId="27">
    <w:name w:val="图片 字符"/>
    <w:basedOn w:val="16"/>
    <w:link w:val="26"/>
    <w:qFormat/>
    <w:uiPriority w:val="0"/>
    <w:rPr>
      <w:rFonts w:eastAsia="微软雅黑"/>
      <w:sz w:val="28"/>
    </w:rPr>
  </w:style>
  <w:style w:type="paragraph" w:styleId="28">
    <w:name w:val="No Spacing"/>
    <w:qFormat/>
    <w:uiPriority w:val="1"/>
    <w:pPr>
      <w:keepNext/>
      <w:keepLines/>
      <w:widowControl w:val="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character" w:customStyle="1" w:styleId="29">
    <w:name w:val="HTML 预设格式 Char"/>
    <w:basedOn w:val="16"/>
    <w:link w:val="1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页眉 Char"/>
    <w:basedOn w:val="16"/>
    <w:link w:val="10"/>
    <w:qFormat/>
    <w:uiPriority w:val="99"/>
    <w:rPr>
      <w:rFonts w:eastAsia="微软雅黑"/>
      <w:sz w:val="18"/>
      <w:szCs w:val="18"/>
    </w:rPr>
  </w:style>
  <w:style w:type="character" w:customStyle="1" w:styleId="31">
    <w:name w:val="页脚 Char"/>
    <w:basedOn w:val="16"/>
    <w:link w:val="9"/>
    <w:qFormat/>
    <w:uiPriority w:val="99"/>
    <w:rPr>
      <w:rFonts w:eastAsia="微软雅黑"/>
      <w:sz w:val="18"/>
      <w:szCs w:val="18"/>
    </w:rPr>
  </w:style>
  <w:style w:type="paragraph" w:customStyle="1" w:styleId="32">
    <w:name w:val="代码"/>
    <w:basedOn w:val="13"/>
    <w:link w:val="33"/>
    <w:qFormat/>
    <w:uiPriority w:val="0"/>
    <w:pPr>
      <w:shd w:val="clear" w:color="auto" w:fill="E7E6E6" w:themeFill="background2"/>
    </w:pPr>
    <w:rPr>
      <w:rFonts w:ascii="Courier New" w:hAnsi="Courier New"/>
      <w:color w:val="000000"/>
      <w:sz w:val="21"/>
      <w:szCs w:val="27"/>
    </w:rPr>
  </w:style>
  <w:style w:type="character" w:customStyle="1" w:styleId="33">
    <w:name w:val="代码 字符"/>
    <w:basedOn w:val="29"/>
    <w:link w:val="32"/>
    <w:qFormat/>
    <w:uiPriority w:val="0"/>
    <w:rPr>
      <w:rFonts w:ascii="Courier New" w:hAnsi="Courier New" w:eastAsia="宋体" w:cs="宋体"/>
      <w:color w:val="000000"/>
      <w:kern w:val="0"/>
      <w:sz w:val="24"/>
      <w:szCs w:val="27"/>
      <w:shd w:val="clear" w:color="auto" w:fill="E7E6E6" w:themeFill="background2"/>
    </w:rPr>
  </w:style>
  <w:style w:type="paragraph" w:styleId="34">
    <w:name w:val="List Paragraph"/>
    <w:basedOn w:val="1"/>
    <w:qFormat/>
    <w:uiPriority w:val="34"/>
    <w:pPr>
      <w:ind w:firstLine="420"/>
    </w:pPr>
  </w:style>
  <w:style w:type="character" w:customStyle="1" w:styleId="35">
    <w:name w:val="正文文本 Char"/>
    <w:basedOn w:val="16"/>
    <w:link w:val="6"/>
    <w:semiHidden/>
    <w:qFormat/>
    <w:uiPriority w:val="99"/>
    <w:rPr>
      <w:rFonts w:eastAsia="微软雅黑"/>
      <w:sz w:val="28"/>
    </w:rPr>
  </w:style>
  <w:style w:type="character" w:customStyle="1" w:styleId="36">
    <w:name w:val="批注框文本 Char"/>
    <w:basedOn w:val="16"/>
    <w:link w:val="8"/>
    <w:semiHidden/>
    <w:qFormat/>
    <w:uiPriority w:val="99"/>
    <w:rPr>
      <w:rFonts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3" Type="http://schemas.openxmlformats.org/officeDocument/2006/relationships/fontTable" Target="fontTable.xml"/><Relationship Id="rId72" Type="http://schemas.openxmlformats.org/officeDocument/2006/relationships/customXml" Target="../customXml/item2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footer" Target="footer2.xml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1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17406-9F6D-4889-A66F-CB54F43A7E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9F05083F</Template>
  <Pages>26</Pages>
  <Words>2411</Words>
  <Characters>13745</Characters>
  <Lines>114</Lines>
  <Paragraphs>32</Paragraphs>
  <TotalTime>1</TotalTime>
  <ScaleCrop>false</ScaleCrop>
  <LinksUpToDate>false</LinksUpToDate>
  <CharactersWithSpaces>16124</CharactersWithSpaces>
  <Application>WPS Office_11.8.2.9086_F1E327BC-269C-435d-A152-05C5408002CA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2023-03-23T13:43:00Z</dcterms:created>
  <dc:creator>树云 农</dc:creator>
  <cp:lastModifiedBy>shuyun</cp:lastModifiedBy>
  <cp:lastPrinted>2024-06-18T06:45:00Z</cp:lastPrinted>
  <dcterms:modified xsi:type="dcterms:W3CDTF">2024-10-15T01:59:43Z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2052-11.8.2.9086</vt:lpwstr>
  </property>
</Properties>
</file>