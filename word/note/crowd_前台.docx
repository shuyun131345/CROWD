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F95FF4"/>
    <w:rsid w:val="02090E1E"/>
    <w:rsid w:val="02412BF2"/>
    <w:rsid w:val="02D52F01"/>
    <w:rsid w:val="03B95F17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F12F9"/>
    <w:rsid w:val="0DE24913"/>
    <w:rsid w:val="0E5A6680"/>
    <w:rsid w:val="0E733ED5"/>
    <w:rsid w:val="0EB675B8"/>
    <w:rsid w:val="0EFF66BA"/>
    <w:rsid w:val="0F77092A"/>
    <w:rsid w:val="0F9D717B"/>
    <w:rsid w:val="0FB974DA"/>
    <w:rsid w:val="100460CD"/>
    <w:rsid w:val="10732C02"/>
    <w:rsid w:val="10C37125"/>
    <w:rsid w:val="11233CF9"/>
    <w:rsid w:val="11267920"/>
    <w:rsid w:val="11BE30F2"/>
    <w:rsid w:val="11DC3B16"/>
    <w:rsid w:val="122E71EC"/>
    <w:rsid w:val="12677A1C"/>
    <w:rsid w:val="12C52BE3"/>
    <w:rsid w:val="13764701"/>
    <w:rsid w:val="13A97D0B"/>
    <w:rsid w:val="13DA797E"/>
    <w:rsid w:val="15F80FD1"/>
    <w:rsid w:val="163B7DE5"/>
    <w:rsid w:val="166A368D"/>
    <w:rsid w:val="173C7683"/>
    <w:rsid w:val="17821F61"/>
    <w:rsid w:val="188B4C64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4214287"/>
    <w:rsid w:val="24966816"/>
    <w:rsid w:val="249A11CE"/>
    <w:rsid w:val="255E179E"/>
    <w:rsid w:val="25D96FB8"/>
    <w:rsid w:val="25F16D74"/>
    <w:rsid w:val="25FE1F57"/>
    <w:rsid w:val="261E5C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B01B04"/>
    <w:rsid w:val="2CE82DC9"/>
    <w:rsid w:val="2CF42247"/>
    <w:rsid w:val="2E201EB4"/>
    <w:rsid w:val="2E3164D5"/>
    <w:rsid w:val="2E7426E2"/>
    <w:rsid w:val="2EE510C9"/>
    <w:rsid w:val="2FB05937"/>
    <w:rsid w:val="2FDF39A2"/>
    <w:rsid w:val="2FF02BD7"/>
    <w:rsid w:val="307B362F"/>
    <w:rsid w:val="30AC6D1C"/>
    <w:rsid w:val="30D03B0A"/>
    <w:rsid w:val="3160738A"/>
    <w:rsid w:val="318A5A13"/>
    <w:rsid w:val="31AB4895"/>
    <w:rsid w:val="31C50D8A"/>
    <w:rsid w:val="321115DD"/>
    <w:rsid w:val="32520A0A"/>
    <w:rsid w:val="32BD767E"/>
    <w:rsid w:val="334C5B4D"/>
    <w:rsid w:val="33D93A49"/>
    <w:rsid w:val="341E1179"/>
    <w:rsid w:val="3480777C"/>
    <w:rsid w:val="34D579D3"/>
    <w:rsid w:val="353D2EAC"/>
    <w:rsid w:val="362C28BE"/>
    <w:rsid w:val="36C332B3"/>
    <w:rsid w:val="37490D77"/>
    <w:rsid w:val="37707E99"/>
    <w:rsid w:val="37740E0E"/>
    <w:rsid w:val="377567F3"/>
    <w:rsid w:val="37F14643"/>
    <w:rsid w:val="389F262E"/>
    <w:rsid w:val="38C265FD"/>
    <w:rsid w:val="392312FD"/>
    <w:rsid w:val="3923621B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E0144D"/>
    <w:rsid w:val="3CE14F23"/>
    <w:rsid w:val="3E1D016A"/>
    <w:rsid w:val="3E9C01B0"/>
    <w:rsid w:val="3EC3784E"/>
    <w:rsid w:val="3ED917A7"/>
    <w:rsid w:val="3EED3D36"/>
    <w:rsid w:val="3F246E21"/>
    <w:rsid w:val="3FA92589"/>
    <w:rsid w:val="40694D06"/>
    <w:rsid w:val="40CB69FB"/>
    <w:rsid w:val="4127018A"/>
    <w:rsid w:val="41411E7E"/>
    <w:rsid w:val="41A31105"/>
    <w:rsid w:val="41C37BE2"/>
    <w:rsid w:val="42153EC0"/>
    <w:rsid w:val="425606E3"/>
    <w:rsid w:val="42AE2E15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A413EB"/>
    <w:rsid w:val="4F652ECB"/>
    <w:rsid w:val="4F743EE7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4E7EA8"/>
    <w:rsid w:val="5B243567"/>
    <w:rsid w:val="5B7A39D5"/>
    <w:rsid w:val="5B7F4822"/>
    <w:rsid w:val="5BA0335C"/>
    <w:rsid w:val="5C2928BA"/>
    <w:rsid w:val="5C4A5067"/>
    <w:rsid w:val="5CE43B2E"/>
    <w:rsid w:val="5D8B5569"/>
    <w:rsid w:val="5DA96425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5435CE"/>
    <w:rsid w:val="6F6105B4"/>
    <w:rsid w:val="6FA201F0"/>
    <w:rsid w:val="6FCD7968"/>
    <w:rsid w:val="70387D59"/>
    <w:rsid w:val="709753BD"/>
    <w:rsid w:val="71013272"/>
    <w:rsid w:val="71D12284"/>
    <w:rsid w:val="71D46264"/>
    <w:rsid w:val="71F2625F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9B4764"/>
    <w:rsid w:val="78F150DF"/>
    <w:rsid w:val="79761A04"/>
    <w:rsid w:val="79A55D75"/>
    <w:rsid w:val="79F409CA"/>
    <w:rsid w:val="7A455A6F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58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2024-10-11T22:36:27Z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