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/remote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引入lombok依赖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org.projectlombok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1.18.22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VO实体类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4"/>
          <w:szCs w:val="24"/>
        </w:rPr>
      </w:pP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MemberVo {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userpswd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messageCode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api工程的方法要和远程Provider工程方法保持一致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根据账号查询会员信息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会调用远程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mysql-Provider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工程的同名方法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注意：这里的方法要和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1.准备临时的登录界面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9250" cy="996950"/>
            <wp:effectExtent l="0" t="0" r="6350" b="635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2.控制器方法，进行注册验证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①接收表单数据，转换成Vo，注意@RequestBody注解的使用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②检查Vo数据的有效性，主要是检查必传参数是否为空，如果为空，返回注册页面进行消息提示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③调用redis远程接口，查询该手机的验证码，检查校验码是否一致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④检查注册的账号是否已存在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⑤对密码加密，然后调用mysql工程的远程接口，进行保存操作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⑥保存成功后，调用redis远程接口，删除该用户手机的验证码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⑦重定向到登录页面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(RegisterHandler.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从首页的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按钮，跳转到注册页面，不使用，使用配置类的注解方式跳转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@RequestMapping("/auth/member/register.html")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public String toMemberRegister(){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    return "register/member-register";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}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RedisRemoteService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MySQLRemoteService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"${message.host}"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"${message.path}"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"${message.method}"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"${message.appcode}"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"${message.smsSignId}"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"${message.templateId}"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发送短信验证码到用户手机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执行会员注册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"/auth/member/do/register"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registerView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//1.VO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参数检查，必要参数是否为空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tips = checkReq(memberVo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(tips)){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tips)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messageCodeKey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REDIS_MESSAGE_CODE_PREFIX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+memberVo.getPhoneNum()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messageCodeEntity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.getRedisValueByKeyRemote(messageCodeKey)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.equals(messageCodeEntity.getResult())){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比较表单的验证码和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中拿出的验证码是否一致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userCode = memberVo.getMessageCode()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redisCode = messageCodeEntity.getData()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验证码不一致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equals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(userCode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redisCode)){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检查账号是否存在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.getMemberByLoginacctRemote(memberVo.getLoginacct())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(memberEntity.getData())){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//5.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密码加密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encodedPwd = encoder.encode(memberVo.getUserpswd())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memberVo.setUserpswd(encodedPwd)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//6.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执行保存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memberPo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BeanUtils.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copyProperties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saveMemberPoEntity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.saveMemberPoRemote(memberPo)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工程插入失败，返回注册页面，提示错误消息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.equals(saveMemberPoEntity.getResult())){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//7.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保存成功后，删除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.removeRedisKeyRemote(messageCodeKey)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//8.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重定向到登录页面，重定向的地址在配置类里面转发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VO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参数检查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checkReq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检查不通过，返回原来注册页面，提示错误消息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REQUEST_IS_EMPTY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(memberVo.getLoginacct())){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(memberVo.getUserpswd())){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PASD_IS_EMPTY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(memberVo.getPhoneNum())){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PHONENUM_IS_EMPTY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(memberVo.getMessageCode())){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页面发送ajax请求后端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检查账号密码正确后，将用户信息存入到Session域，表示用户登录成功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37300" cy="37528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4750" cy="1111250"/>
            <wp:effectExtent l="0" t="0" r="6350" b="635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9A0768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107522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072417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852313"/>
    <w:rsid w:val="3FA92589"/>
    <w:rsid w:val="40694D06"/>
    <w:rsid w:val="40A570C9"/>
    <w:rsid w:val="40CB69FB"/>
    <w:rsid w:val="4127018A"/>
    <w:rsid w:val="41411E7E"/>
    <w:rsid w:val="41520DC5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82218E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236ED2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967746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603EFE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CDE67A5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158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2024-10-14T06:27:35Z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