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eastAsia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给"获取短信验证码"绑定单击事件，发送ajax请求后端，调用第三方接口，发送短信验证码。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1.获取输入的手机号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2.发送ajax请求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1.给"获取验证码"按钮增加 id属性和type属性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注意：如果"获取验证码"按钮没有type="button"这个属性，点击该按钮的时候会提交表单，而当前form表单没有指定action属性，就会在提交表单后返回本页面，导致页面刷新。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按钮增加两个属性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1013460"/>
            <wp:effectExtent l="0" t="0" r="1270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JS代码，绑定单击事件，发送ajax请求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="jquery/jquery-2.1.1.min.js"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="bootstrap/js/bootstrap.min.js"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 xml:space="preserve">="text/javascript"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src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="layer/layer.js"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&gt;&lt;/script&gt;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&lt;script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5C261"/>
          <w:kern w:val="0"/>
          <w:sz w:val="22"/>
          <w:szCs w:val="22"/>
          <w:shd w:val="clear" w:fill="2B2B2B"/>
          <w:lang w:val="en-US" w:eastAsia="zh-CN" w:bidi="ar"/>
        </w:rPr>
        <w:t>="text/javascript"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#sendShortMessage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click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//1.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获取用户输入的手机号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var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 = $.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trim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($(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364135"/>
          <w:lang w:val="en-US" w:eastAsia="zh-CN" w:bidi="ar"/>
        </w:rPr>
        <w:t>[name=phoneNum]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val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//2.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请求后端，发送验证码到该手机上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$.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ajax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"url"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"post"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phoneNum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"dataType"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"json"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"success"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let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 = 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result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"SUCCESS"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result){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+response.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    return 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"error"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function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(response)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layer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msg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验证码发送失败，请稍后再试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&lt;/script&gt;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application.yml配置发送短信接口的参数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增加以下参数配置：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https://gyytz.market.alicloudapi.com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/sms/smsSend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2fc1a2c00e5f4b22adb8571bd2b6b6ea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2e65b1bb3d054466b82f0c9d125465e2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908e94ccf08b4476ba6c876d13f084ad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"/auth/member/sendShortMessage"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"phoneNum"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phoneNum)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调用第三方接口，发送短信验证码到用户手机上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ResultEntity&lt;String&gt; sendShortMessageEntity = CrowdUtil.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(ResultEntity.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SUCCESS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.equals(sendShortMessageEntity.getResult()))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验证码存入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key,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确保每个号码唯一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key = CrowdConstant.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REDIS_MESSAGE_CODE_PREFIX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phoneNum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sendShortMessageEntity.getData()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短信发送成功，将验证码存入到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redisstringResultEntity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.setRedisKeyValueRemoteWithTimeout(key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MINUTES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操作：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+redisstringResultEntity.getResult())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不管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成功失败，直接返回即可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redisstringResultEntity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短信发送失败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短信发送失败，直接将结果返回前端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sendShortMessageEntity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注意，主启动类要加上 @</w:t>
      </w:r>
      <w:r>
        <w:rPr>
          <w:rFonts w:hint="default"/>
          <w:lang w:val="en-US" w:eastAsia="zh-CN"/>
        </w:rPr>
        <w:t>EnableFeignClients</w:t>
      </w:r>
      <w:r>
        <w:rPr>
          <w:rFonts w:hint="eastAsia"/>
          <w:lang w:val="en-US" w:eastAsia="zh-CN"/>
        </w:rPr>
        <w:t>注解，否则远程调用接口时会报错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点击"注册"按钮，将整个表单发送给后端，执行数据校验，校验通过数据入库，注册成功。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26100" cy="3714750"/>
            <wp:effectExtent l="0" t="0" r="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1.给"注册"按钮绑定单击事件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2.获取表单数据，发送ajax请求后端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3.后端接收"注册"表单的数据，转换成VO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4.检查"注册"表单的数据有效性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5.到redis查询验证码，和表单验证码进行比较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6.验证码一致（需要删除redis中存的验证码），则检查该账号是否已存在，不存在继续下一步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7.账号未存在，则对密码进行加密，保存到数据库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8.保存成功，重定向到“登录”页面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提供查询和保存操作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1.sql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8"/>
          <w:szCs w:val="18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&lt;insert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="saveMemberPo"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="com.atguigu.crowd.entity.po.MemberPo"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insert into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id,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loginacct,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userpswd,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email,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authstatus,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usertype,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realname,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cardnum,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accttype,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&lt;trim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="values("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=")"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suffixOverrides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=","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="id != null and id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#{id},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="loginacct != null and loginacct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#{loginacct},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="userpswd != null and userpswd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#{userpswd},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="username != null and username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="email != null and email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#{email},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="authstatus != null and authstatus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#{authstatus},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="usertype != null and usertype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#{usertype},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="realname != null and realname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#{realname},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="cardnum != null and cardnum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#{cardnum},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&lt;if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="accttype != null and accttype !=''"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#{accttype},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&lt;/if&gt;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&lt;/trim&gt;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&lt;/insert&gt;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3.service实现类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注意事务的配置： @Transactional注解的三个属性：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propagation = Propagation.REQUIRES_NEW</w:t>
      </w:r>
      <w:r>
        <w:rPr>
          <w:rFonts w:hint="eastAsia"/>
          <w:lang w:val="en-US" w:eastAsia="zh-CN"/>
        </w:rPr>
        <w:t>：表示不管当前线程上有没有事务，都要自己开事务，在自己的事务中运行。</w:t>
      </w:r>
    </w:p>
    <w:p>
      <w:pPr>
        <w:bidi w:val="0"/>
        <w:rPr>
          <w:rFonts w:hint="eastAsia"/>
        </w:rPr>
      </w:pPr>
      <w:r>
        <w:rPr>
          <w:rFonts w:hint="default"/>
          <w:lang w:val="en-US" w:eastAsia="zh-CN"/>
        </w:rPr>
        <w:t>rollbackFor = Exception.class</w:t>
      </w:r>
      <w:r>
        <w:rPr>
          <w:rFonts w:hint="eastAsia"/>
          <w:lang w:val="en-US" w:eastAsia="zh-CN"/>
        </w:rPr>
        <w:t>：编译时异常和运行时异常都回滚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 w:eastAsia="zh-CN"/>
        </w:rPr>
        <w:t>readOnly = false</w:t>
      </w:r>
      <w:r>
        <w:rPr>
          <w:rFonts w:hint="eastAsia"/>
          <w:lang w:val="en-US" w:eastAsia="zh-CN"/>
        </w:rPr>
        <w:t>：是否只读，false表示关闭，即可以读写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true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@Service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REQUIRES_NEW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表示不管当前线程上有没有事务，都要自己开事务，在自己的事务中运行。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rollbackFor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编译时异常和运行时异常都回滚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readOnly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是否只读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@Transactional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(propagation = Propagation.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REQUIRES_NEW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rollbackFor = Exception.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readOnly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(MemberPo po)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工程有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@FeignClient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新增会员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po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@ResponseBody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"/mysql/save/member"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saveMemberPoRemote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@RequestBody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MemberPo po){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.saveMemberPo(po)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(e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instanceof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DuplicateKeyException){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宋体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该账号已存在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因为是要MemberPo接收数据，所以不能直接用浏览器发请求，因为浏览器发起的是get请求，没有请求体。所以需要使用postman发请求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加了@RequestBody注解，请求头要使用</w:t>
      </w:r>
      <w:r>
        <w:t>application/json;charset=UTF-8</w:t>
      </w:r>
      <w:r>
        <w:rPr>
          <w:rFonts w:hint="eastAsia"/>
          <w:lang w:val="en-US" w:eastAsia="zh-CN"/>
        </w:rPr>
        <w:t xml:space="preserve"> 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请求体使用json格式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43650" cy="1854200"/>
            <wp:effectExtent l="0" t="0" r="635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</w:pPr>
      <w:r>
        <w:drawing>
          <wp:inline distT="0" distB="0" distL="114300" distR="114300">
            <wp:extent cx="6621780" cy="4053840"/>
            <wp:effectExtent l="0" t="0" r="7620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如果不加 @RequestBody注解，请求头要使用</w:t>
      </w:r>
      <w:r>
        <w:t>application/x-www-form-urlencoded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请求体要使用表单形式</w:t>
      </w:r>
    </w:p>
    <w:p>
      <w:pPr>
        <w:pStyle w:val="26"/>
        <w:bidi w:val="0"/>
      </w:pPr>
      <w:r>
        <w:drawing>
          <wp:inline distT="0" distB="0" distL="114300" distR="114300">
            <wp:extent cx="5498465" cy="2188210"/>
            <wp:effectExtent l="0" t="0" r="635" b="889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43550" cy="4629150"/>
            <wp:effectExtent l="0" t="0" r="6350" b="635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提供vo类，即存放和浏览器交互数据的实体类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后端控制器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页面表单和按钮修改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页面发送ajax请求后端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authencation工程通过api工程的接口，调用远程redis工程的接口报错：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Field redisRemoteService in com.atguigu.crowd.handler.RegisterHandler required a bean of type 'com.atguigu.crowd.api.RedisRemoteService' that could not be found.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这是因为 authencation 工程的主启动类没加上feign客户端功能开启的注解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BC1D35"/>
    <w:rsid w:val="01F95FF4"/>
    <w:rsid w:val="02090E1E"/>
    <w:rsid w:val="02412BF2"/>
    <w:rsid w:val="02D52F01"/>
    <w:rsid w:val="03575D08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3B2D5B"/>
    <w:rsid w:val="10732C02"/>
    <w:rsid w:val="10C37125"/>
    <w:rsid w:val="110F1E6F"/>
    <w:rsid w:val="11233CF9"/>
    <w:rsid w:val="11267920"/>
    <w:rsid w:val="11872743"/>
    <w:rsid w:val="11BE30F2"/>
    <w:rsid w:val="11DC3B16"/>
    <w:rsid w:val="122E71EC"/>
    <w:rsid w:val="12677A1C"/>
    <w:rsid w:val="12877905"/>
    <w:rsid w:val="12C52BE3"/>
    <w:rsid w:val="131D27FD"/>
    <w:rsid w:val="13764701"/>
    <w:rsid w:val="13A97D0B"/>
    <w:rsid w:val="13DA797E"/>
    <w:rsid w:val="15F80FD1"/>
    <w:rsid w:val="163B7DE5"/>
    <w:rsid w:val="166A368D"/>
    <w:rsid w:val="16C13C23"/>
    <w:rsid w:val="173C7683"/>
    <w:rsid w:val="174947CC"/>
    <w:rsid w:val="17821F61"/>
    <w:rsid w:val="188B4C64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661BB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BC6615"/>
    <w:rsid w:val="2C771DB7"/>
    <w:rsid w:val="2CB01B04"/>
    <w:rsid w:val="2CE82DC9"/>
    <w:rsid w:val="2CF42247"/>
    <w:rsid w:val="2CF567B4"/>
    <w:rsid w:val="2DF22B80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5849C9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2C44EF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52010D"/>
    <w:rsid w:val="3CE0144D"/>
    <w:rsid w:val="3CE14F23"/>
    <w:rsid w:val="3D4370FC"/>
    <w:rsid w:val="3DAB1494"/>
    <w:rsid w:val="3E1D016A"/>
    <w:rsid w:val="3E9C01B0"/>
    <w:rsid w:val="3EA73F49"/>
    <w:rsid w:val="3EC3784E"/>
    <w:rsid w:val="3ED917A7"/>
    <w:rsid w:val="3EED3D36"/>
    <w:rsid w:val="3F246E21"/>
    <w:rsid w:val="3F852313"/>
    <w:rsid w:val="3FA92589"/>
    <w:rsid w:val="40694D06"/>
    <w:rsid w:val="40A570C9"/>
    <w:rsid w:val="40CB69FB"/>
    <w:rsid w:val="4127018A"/>
    <w:rsid w:val="41411E7E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5C7A30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15A9A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6222837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273858"/>
    <w:rsid w:val="5A4E7EA8"/>
    <w:rsid w:val="5B243567"/>
    <w:rsid w:val="5B7A39D5"/>
    <w:rsid w:val="5B7F4822"/>
    <w:rsid w:val="5BA0335C"/>
    <w:rsid w:val="5C2928BA"/>
    <w:rsid w:val="5C2F444D"/>
    <w:rsid w:val="5C4A5067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5470DC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024524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997583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C051E6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5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2024-10-14T01:20:42Z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