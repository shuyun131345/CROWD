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会员系统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总体目标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搭建环境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会员登录注册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发起众筹项目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展示众筹项目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支持众筹项目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订单 </w:t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支付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整体架构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467350" cy="2533650"/>
            <wp:effectExtent l="0" t="0" r="6350" b="6350"/>
            <wp:docPr id="5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工程概述</w:t>
      </w:r>
    </w:p>
    <w:p>
      <w:pPr>
        <w:bidi w:val="0"/>
        <w:rPr>
          <w:rFonts w:hint="eastAsia" w:eastAsia="微软雅黑"/>
          <w:lang w:val="en-US" w:eastAsia="zh-CN"/>
        </w:rPr>
      </w:pPr>
      <w:r>
        <w:t>父工程、聚合工程：唯一的pom工程</w:t>
      </w:r>
      <w:r>
        <w:rPr>
          <w:rFonts w:hint="eastAsia"/>
          <w:lang w:val="en-US" w:eastAsia="zh-CN"/>
        </w:rPr>
        <w:t xml:space="preserve"> crowd-07-member-parent</w:t>
      </w:r>
    </w:p>
    <w:p>
      <w:pPr>
        <w:bidi w:val="0"/>
      </w:pPr>
      <w:r>
        <w:t>注册中心：</w:t>
      </w:r>
      <w:r>
        <w:rPr>
          <w:rFonts w:hint="eastAsia"/>
        </w:rPr>
        <w:t>crowd-08-member-eureka</w:t>
      </w:r>
    </w:p>
    <w:p>
      <w:pPr>
        <w:bidi w:val="0"/>
      </w:pPr>
      <w:r>
        <w:t>实体类模块：</w:t>
      </w:r>
      <w:r>
        <w:rPr>
          <w:rFonts w:hint="eastAsia"/>
        </w:rPr>
        <w:t>crowd-09-member-entity</w:t>
      </w:r>
    </w:p>
    <w:p>
      <w:pPr>
        <w:bidi w:val="0"/>
      </w:pPr>
      <w:r>
        <w:t>MySQL 数据服务：</w:t>
      </w:r>
      <w:r>
        <w:rPr>
          <w:rFonts w:hint="eastAsia"/>
        </w:rPr>
        <w:t>crowd-10-member-mysql-provider</w:t>
      </w:r>
      <w:r>
        <w:t xml:space="preserve"> </w:t>
      </w:r>
    </w:p>
    <w:p>
      <w:pPr>
        <w:bidi w:val="0"/>
      </w:pPr>
      <w:r>
        <w:t>Redis 数据服务：</w:t>
      </w:r>
      <w:r>
        <w:rPr>
          <w:rFonts w:hint="eastAsia"/>
        </w:rPr>
        <w:t>crowd-11-member-redis-provider</w:t>
      </w:r>
    </w:p>
    <w:p>
      <w:pPr>
        <w:bidi w:val="0"/>
      </w:pPr>
      <w:r>
        <w:t>会员中心：</w:t>
      </w:r>
      <w:r>
        <w:rPr>
          <w:rFonts w:hint="eastAsia"/>
        </w:rPr>
        <w:t>crowd-12-member-authentication-consumer</w:t>
      </w:r>
    </w:p>
    <w:p>
      <w:pPr>
        <w:bidi w:val="0"/>
      </w:pPr>
      <w:r>
        <w:t>项目维护：</w:t>
      </w:r>
      <w:r>
        <w:rPr>
          <w:rFonts w:hint="eastAsia"/>
        </w:rPr>
        <w:t>crowd-13-member-project-consumer</w:t>
      </w:r>
    </w:p>
    <w:p>
      <w:pPr>
        <w:bidi w:val="0"/>
      </w:pPr>
      <w:r>
        <w:t>订单维护：</w:t>
      </w:r>
      <w:r>
        <w:rPr>
          <w:rFonts w:hint="eastAsia"/>
        </w:rPr>
        <w:t>crowd-14-member-order-consumer</w:t>
      </w:r>
    </w:p>
    <w:p>
      <w:pPr>
        <w:bidi w:val="0"/>
      </w:pPr>
      <w:r>
        <w:t>支付功能：</w:t>
      </w:r>
      <w:r>
        <w:rPr>
          <w:rFonts w:hint="eastAsia"/>
        </w:rPr>
        <w:t>crowd-15-member-pay-consumer</w:t>
      </w:r>
    </w:p>
    <w:p>
      <w:pPr>
        <w:bidi w:val="0"/>
      </w:pPr>
      <w:r>
        <w:t>网关：</w:t>
      </w:r>
      <w:r>
        <w:rPr>
          <w:rFonts w:hint="eastAsia"/>
        </w:rPr>
        <w:t>crowd-16-member-zuul</w:t>
      </w:r>
    </w:p>
    <w:p>
      <w:pPr>
        <w:bidi w:val="0"/>
        <w:rPr>
          <w:rFonts w:hint="eastAsia"/>
          <w:lang w:val="en-US" w:eastAsia="zh-CN"/>
        </w:rPr>
      </w:pPr>
      <w:r>
        <w:t>API 模块：</w:t>
      </w:r>
      <w:r>
        <w:rPr>
          <w:rFonts w:hint="eastAsia"/>
        </w:rPr>
        <w:t>crowd-17-member-api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环境搭建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约定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1.包名约定：</w:t>
      </w:r>
      <w:r>
        <w:t>新创建的包都作为 com.atguigu.crowd 的子包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2.主启动类类名：</w:t>
      </w:r>
      <w:r>
        <w:t>CrowdMainClass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3.端口号：</w:t>
      </w:r>
    </w:p>
    <w:p>
      <w:pPr>
        <w:bidi w:val="0"/>
      </w:pPr>
      <w:r>
        <w:t xml:space="preserve">eureka 1000 </w:t>
      </w:r>
    </w:p>
    <w:p>
      <w:pPr>
        <w:bidi w:val="0"/>
      </w:pPr>
      <w:r>
        <w:t xml:space="preserve">mysql-provider 2000 </w:t>
      </w:r>
    </w:p>
    <w:p>
      <w:pPr>
        <w:bidi w:val="0"/>
      </w:pPr>
      <w:r>
        <w:t xml:space="preserve">redis-provider 3000 </w:t>
      </w:r>
    </w:p>
    <w:p>
      <w:pPr>
        <w:bidi w:val="0"/>
      </w:pPr>
      <w:r>
        <w:t xml:space="preserve">authentication-consumer 4000 </w:t>
      </w:r>
    </w:p>
    <w:p>
      <w:pPr>
        <w:bidi w:val="0"/>
      </w:pPr>
      <w:r>
        <w:t xml:space="preserve">project-consumer 5000 </w:t>
      </w:r>
    </w:p>
    <w:p>
      <w:pPr>
        <w:bidi w:val="0"/>
      </w:pPr>
      <w:r>
        <w:t xml:space="preserve">order-consumer 7000 </w:t>
      </w:r>
    </w:p>
    <w:p>
      <w:pPr>
        <w:bidi w:val="0"/>
      </w:pPr>
      <w:r>
        <w:t xml:space="preserve">pay-consumer 8000 </w:t>
      </w:r>
    </w:p>
    <w:p>
      <w:pPr>
        <w:bidi w:val="0"/>
        <w:rPr>
          <w:rFonts w:hint="eastAsia"/>
          <w:lang w:val="en-US" w:eastAsia="zh-CN"/>
        </w:rPr>
      </w:pPr>
      <w:r>
        <w:t>zuul</w:t>
      </w:r>
      <w:r>
        <w:rPr>
          <w:rFonts w:hint="eastAsia"/>
          <w:lang w:val="en-US" w:eastAsia="zh-CN"/>
        </w:rPr>
        <w:t xml:space="preserve"> 80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384550" cy="4311650"/>
            <wp:effectExtent l="0" t="0" r="6350" b="635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431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eureka工程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&lt;dependencies&gt;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spring-cloud-starter-netflix-eureka-server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&lt;/dependencies&gt;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主启动类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加上</w:t>
      </w:r>
      <w:r>
        <w:rPr>
          <w:rFonts w:hint="default"/>
          <w:lang w:val="en-US" w:eastAsia="zh-CN"/>
        </w:rPr>
        <w:t>@EnableEurekaServer</w:t>
      </w:r>
      <w:r>
        <w:rPr>
          <w:rFonts w:hint="eastAsia"/>
          <w:lang w:val="en-US" w:eastAsia="zh-CN"/>
        </w:rPr>
        <w:t>注解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@EnableEurekaServer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@SpringBootApplication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CrowdMainClass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static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main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(String[] args)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SpringApplication.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run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(CrowdMainClass.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System.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.println(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"Hello world!"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application.yml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port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1000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spring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application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eureka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instance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配置当前注册中心的服务主机地址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hostname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localhost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client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#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自己就是注册中心，所以自己不注册自己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register-with-eureka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false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#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自己就是注册中心，所以不需要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“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从注册中心取回信息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”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fetch-registry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false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service-url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客户端（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consumer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和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provider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）访问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Eureka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时使用的地址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defaultZone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http://${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eureka.instance.hostname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}:${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server.port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}/eureka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entity工程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实体类的进一步划分</w:t>
      </w:r>
    </w:p>
    <w:p>
      <w:pPr>
        <w:bidi w:val="0"/>
      </w:pPr>
      <w:r>
        <w:rPr>
          <w:rFonts w:hint="eastAsia"/>
          <w:lang w:val="en-US" w:eastAsia="zh-CN"/>
        </w:rPr>
        <w:t>1.</w:t>
      </w:r>
      <w:r>
        <w:t>VO</w:t>
      </w:r>
      <w:r>
        <w:rPr>
          <w:rFonts w:hint="eastAsia"/>
          <w:lang w:eastAsia="zh-CN"/>
        </w:rPr>
        <w:t>：</w:t>
      </w:r>
      <w:r>
        <w:t xml:space="preserve">View Object 视图对象 </w:t>
      </w:r>
    </w:p>
    <w:p>
      <w:pPr>
        <w:bidi w:val="0"/>
      </w:pPr>
      <w:r>
        <w:t xml:space="preserve">用途 1：接收浏览器发送过来的数据 </w:t>
      </w:r>
    </w:p>
    <w:p>
      <w:pPr>
        <w:bidi w:val="0"/>
      </w:pPr>
      <w:r>
        <w:t xml:space="preserve">用途 2：把数据发送给浏览器去显示  </w:t>
      </w:r>
    </w:p>
    <w:p>
      <w:pPr>
        <w:bidi w:val="0"/>
      </w:pPr>
    </w:p>
    <w:p>
      <w:pPr>
        <w:bidi w:val="0"/>
      </w:pPr>
      <w:r>
        <w:rPr>
          <w:rFonts w:hint="eastAsia"/>
          <w:lang w:val="en-US" w:eastAsia="zh-CN"/>
        </w:rPr>
        <w:t>2.</w:t>
      </w:r>
      <w:r>
        <w:t>PO</w:t>
      </w:r>
      <w:r>
        <w:rPr>
          <w:rFonts w:hint="eastAsia"/>
          <w:lang w:eastAsia="zh-CN"/>
        </w:rPr>
        <w:t>：</w:t>
      </w:r>
      <w:r>
        <w:t xml:space="preserve">Persistent Object 持久化对象 </w:t>
      </w:r>
    </w:p>
    <w:p>
      <w:pPr>
        <w:bidi w:val="0"/>
      </w:pPr>
      <w:r>
        <w:t xml:space="preserve">用途 1：将数据封装到 PO 对象存入数据库 </w:t>
      </w:r>
    </w:p>
    <w:p>
      <w:pPr>
        <w:bidi w:val="0"/>
      </w:pPr>
      <w:r>
        <w:t xml:space="preserve">用途 2：将数据库数据查询出来存入 PO 对象 </w:t>
      </w:r>
    </w:p>
    <w:p>
      <w:pPr>
        <w:bidi w:val="0"/>
      </w:pPr>
      <w:r>
        <w:t>所以 PO 对象是和数据库表对应，一个数据库表对应一个PO 对象</w:t>
      </w:r>
    </w:p>
    <w:p>
      <w:pPr>
        <w:bidi w:val="0"/>
      </w:pPr>
    </w:p>
    <w:p>
      <w:pPr>
        <w:bidi w:val="0"/>
      </w:pPr>
      <w:r>
        <w:rPr>
          <w:rFonts w:hint="eastAsia"/>
          <w:lang w:val="en-US" w:eastAsia="zh-CN"/>
        </w:rPr>
        <w:t>3.</w:t>
      </w:r>
      <w:r>
        <w:t>DO</w:t>
      </w:r>
      <w:r>
        <w:rPr>
          <w:rFonts w:hint="eastAsia"/>
          <w:lang w:eastAsia="zh-CN"/>
        </w:rPr>
        <w:t>：</w:t>
      </w:r>
      <w:r>
        <w:t xml:space="preserve">Data Object 数据对象 </w:t>
      </w:r>
    </w:p>
    <w:p>
      <w:pPr>
        <w:bidi w:val="0"/>
      </w:pPr>
      <w:r>
        <w:t xml:space="preserve">用途 1：从 Redis 查询得到数据封装为 DO 对象 </w:t>
      </w:r>
    </w:p>
    <w:p>
      <w:pPr>
        <w:bidi w:val="0"/>
      </w:pPr>
      <w:r>
        <w:t>用途 2：从 ElasticSearch 查询得到数据封装为 DO 对象</w:t>
      </w:r>
    </w:p>
    <w:p>
      <w:pPr>
        <w:bidi w:val="0"/>
      </w:pPr>
      <w:r>
        <w:t xml:space="preserve">用途 3：从 Solr 查询得到数据封装为 DO 对象 …… </w:t>
      </w:r>
    </w:p>
    <w:p>
      <w:pPr>
        <w:bidi w:val="0"/>
      </w:pPr>
      <w:r>
        <w:t xml:space="preserve">从中间件或其他第三方接口查询到的数据封装为 DO 对象 </w:t>
      </w:r>
    </w:p>
    <w:p>
      <w:pPr>
        <w:bidi w:val="0"/>
      </w:pPr>
    </w:p>
    <w:p>
      <w:pPr>
        <w:bidi w:val="0"/>
      </w:pPr>
      <w:r>
        <w:rPr>
          <w:rFonts w:hint="eastAsia"/>
          <w:lang w:val="en-US" w:eastAsia="zh-CN"/>
        </w:rPr>
        <w:t>4.</w:t>
      </w:r>
      <w:r>
        <w:t>DTO</w:t>
      </w:r>
      <w:r>
        <w:rPr>
          <w:rFonts w:hint="eastAsia"/>
          <w:lang w:eastAsia="zh-CN"/>
        </w:rPr>
        <w:t>：</w:t>
      </w:r>
      <w:r>
        <w:t>Data Transfer Object 数据传输对象</w:t>
      </w:r>
    </w:p>
    <w:p>
      <w:pPr>
        <w:bidi w:val="0"/>
      </w:pPr>
      <w:r>
        <w:t xml:space="preserve">用途 1：从 Consumer 发送数据到 Provider </w:t>
      </w:r>
    </w:p>
    <w:p>
      <w:pPr>
        <w:bidi w:val="0"/>
      </w:pPr>
      <w:r>
        <w:t>用途 2：Provider 返回数据给 Consumer</w:t>
      </w:r>
    </w:p>
    <w:p>
      <w:pPr>
        <w:bidi w:val="0"/>
      </w:pPr>
    </w:p>
    <w:p>
      <w:pPr>
        <w:bidi w:val="0"/>
        <w:rPr>
          <w:rFonts w:hint="eastAsia"/>
          <w:lang w:val="en-US" w:eastAsia="zh-CN"/>
        </w:rPr>
      </w:pPr>
      <w:r>
        <w:t>使用 org.springframework.beans.BeanUtils.copyProperties(Object, Object)在不同实体类之间复制属性。 MemberVO→复制属性→MemberPO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740400" cy="3175000"/>
            <wp:effectExtent l="0" t="0" r="0" b="0"/>
            <wp:docPr id="5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创建包</w:t>
      </w:r>
    </w:p>
    <w:p>
      <w:pPr>
        <w:rPr>
          <w:rFonts w:hint="eastAsia"/>
          <w:lang w:val="en-US" w:eastAsia="zh-CN"/>
        </w:rPr>
      </w:pP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529840" cy="15697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MySQL工程</w:t>
      </w:r>
    </w:p>
    <w:p>
      <w:pPr>
        <w:rPr>
          <w:rFonts w:hint="default"/>
          <w:lang w:val="en-US" w:eastAsia="zh-CN"/>
        </w:rPr>
      </w:pPr>
      <w:r>
        <w:t>抽取整个项目中所有针对数据库的操作。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建表语句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成员信息表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create table 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t_member(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id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int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11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not null auto_increment,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loginacct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varchar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255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not null,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userpswd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varchar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255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not null,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username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varchar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255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email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varchar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255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authstatus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int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4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comment 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'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实名认证状态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 xml:space="preserve"> 0-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未认证，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1-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申请中，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2-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已认证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'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usertype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int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4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comment 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'0-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个人，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1-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企业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'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realname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varchar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255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cardnum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varchar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255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accttype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int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4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comment 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'0-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企业，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1-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个体，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2-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个人，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3-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政府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'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primary key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>id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;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逆向工程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1.逆向工程，generatorConfig.xml配置文件修改表名和类名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7970" cy="1433830"/>
            <wp:effectExtent l="0" t="0" r="11430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17970" cy="14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2.实体类放到entity工程的po包下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3886200" cy="198882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3.mapper接口和mapper.xml放到mybatis包下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4046220" cy="248412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</w:t>
      </w:r>
    </w:p>
    <w:p>
      <w:pPr>
        <w:keepNext w:val="0"/>
        <w:keepLines w:val="0"/>
        <w:widowControl/>
        <w:suppressLineNumbers w:val="0"/>
        <w:shd w:val="clear" w:fill="2B2B2B"/>
        <w:jc w:val="left"/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</w:pP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&lt;dependencies&gt;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指定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groupId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和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artifactId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即可，版本已在父工程中定义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&lt;!--SpringBoot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测试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spring-boot-starter-test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&lt;!--MyBatis 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org.mybatis.spring.boot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mybatis-spring-boot-starter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&lt;!--mysql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驱动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mysql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mysql-connector-java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连接池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com.alibaba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druid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对外暴露服务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spring-boot-starter-web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作为客户端访问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Eureka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注册中心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spring-cloud-starter-netflix-eureka-client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为了能够使用实体类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com.atguigu.crowd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crowd-09-member-entity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1.0-SNAPSHOT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为了能够使用工具类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com.atguigu.crowd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</w:p>
    <w:p>
      <w:pPr>
        <w:keepNext w:val="0"/>
        <w:keepLines w:val="0"/>
        <w:widowControl/>
        <w:suppressLineNumbers w:val="0"/>
        <w:shd w:val="clear" w:fill="2B2B2B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ab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crowd-18-member-util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1.0-SNAPSHOT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&lt;/dependencies&gt;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主启动类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注意加上@MapperScan注解，扫描mapper接口所在包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扫描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mapper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接口所在包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@MapperScan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"com.atguigu.crowd.mapper"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@SpringBootApplication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CrowdMainClass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static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main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(String[] args)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SpringApplication.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run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(CrowdMainClass.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System.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.println(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"Hello world!"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application.yml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配置mybatis、数据源、eureka和日志等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port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2000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spring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application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配置当前微服务名称，在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注册中心，是通过微服务名称来查找调用微服务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mysql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数据源配置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datasource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mydb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driver-class-name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com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mysql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cj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jdbc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Driver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type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com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alibaba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druid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pool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DruidDataSource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url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jdbc:mysql://localhost:3306/crowd?useUnicode=true&amp;characterEncoding=UTF-8&amp;serverTimezone=UTC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username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root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password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123456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#MyBatis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配置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mybatis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mapper-locations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classpath:/mybatis/mapper/*Mapper.xml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日志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logging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level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com.atguigu.crowd.mapper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debug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com.atguigu.crowd.test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debug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配置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client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service-url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客户端访问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服务器时使用的地址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defaultZone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http://localhost:1000/eureka/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测试类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@RunWith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(SpringRunner.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@SpringBootTest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MyBatisTest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Logger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 xml:space="preserve">logger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= LoggerFactory.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getLogger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(MyBatisTest.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@Autowired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DataSource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dataSource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@Autowired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MemberPoMapper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mapper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@Test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testConnetion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()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throws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SQLException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Connection connection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dataSource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.getConnection()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logger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.info(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"============"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+connection.toString())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@Test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testDatabase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MemberPo memberPo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mapper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.selectByPrimaryKey(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1001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logger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.info(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"======="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+memberPo.toString())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MySQL工程对外服务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1.对外的服务放在mysql工程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2.接口和实现放在api工程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598160" cy="22853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98160" cy="228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api工程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1.引入依赖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引入util工程是为了ResultEntity类，引入entity工程是为了MemberPo类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&lt;dependencies&gt;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spring-cloud-starter-openfeign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com.atguigu.crowd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crowd-18-member-util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1.0-SNAPSHOT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com.atguigu.crowd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crowd-09-member-entity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1.0-SNAPSHOT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&lt;/dependencies&gt;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2.service类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注意要加 </w:t>
      </w:r>
      <w:r>
        <w:rPr>
          <w:rFonts w:hint="default"/>
          <w:lang w:val="en-US" w:eastAsia="zh-CN"/>
        </w:rPr>
        <w:t>@FeignClient</w:t>
      </w:r>
      <w:r>
        <w:rPr>
          <w:rFonts w:hint="eastAsia"/>
          <w:lang w:val="en-US" w:eastAsia="zh-CN"/>
        </w:rPr>
        <w:t xml:space="preserve"> 注解，远程接口要和provider工程的方法保持一致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即要和mysql-provider工程中的控制器的方法一致</w:t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//@FeignClient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注解表示和一个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provider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对应，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属性指定要调用的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Provider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的微服务名称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 fallbackFactory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属性指定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consumer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调用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provider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时如果失败所采取的备用方案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@FeignClient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(value =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"mysql</w:t>
      </w:r>
      <w:r>
        <w:rPr>
          <w:rFonts w:hint="eastAsia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-provider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interface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MySQLRemoteService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远程调用的接口方法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注意：这里的方法要和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Provider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中的具体实现的方法的声明要一致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//@RequestMapping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注解的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url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地址、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、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@RequestBody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、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@PathVariable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两边一致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"/get/member/by/loginacct/remote"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ResultEntity&lt;MemberPo&gt;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getMemberByLoginacctRemote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"loginacct"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loginacct)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mysql工程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340100" cy="3549650"/>
            <wp:effectExtent l="0" t="0" r="0" b="635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354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1.控制器方法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@RestController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MemberProviderHandler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@Autowired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MemberService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memberService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//provider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工程的远程方法，要和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api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工程有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@FeignClient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注解标记的方法一致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"/get/member/by/loginacct/remote"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ResultEntity&lt;MemberPo&gt;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getMemberByLoginacctRemote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"loginacct"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loginacct){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monospace" w:cs="Courier New"/>
          <w:i/>
          <w:color w:val="A8C023"/>
          <w:kern w:val="0"/>
          <w:sz w:val="22"/>
          <w:szCs w:val="22"/>
          <w:shd w:val="clear" w:fill="2B2B2B"/>
          <w:lang w:val="en-US" w:eastAsia="zh-CN" w:bidi="ar"/>
        </w:rPr>
        <w:t xml:space="preserve">todo </w:t>
      </w:r>
      <w:r>
        <w:rPr>
          <w:rFonts w:hint="default" w:ascii="Courier New" w:hAnsi="Courier New" w:eastAsia="宋体" w:cs="Courier New"/>
          <w:i/>
          <w:color w:val="A8C023"/>
          <w:kern w:val="0"/>
          <w:sz w:val="22"/>
          <w:szCs w:val="22"/>
          <w:shd w:val="clear" w:fill="2B2B2B"/>
          <w:lang w:val="en-US" w:eastAsia="zh-CN" w:bidi="ar"/>
        </w:rPr>
        <w:t>异常处理</w:t>
      </w:r>
      <w:r>
        <w:rPr>
          <w:rFonts w:hint="default" w:ascii="Courier New" w:hAnsi="Courier New" w:eastAsia="宋体" w:cs="Courier New"/>
          <w:i/>
          <w:color w:val="A8C023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A8C023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MemberPo member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memberService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.getMemberByLoginacct(loginacct)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successWithData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(member)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2.service接口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interface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MemberService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MemberPo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getMemberByLoginacct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 loginacct)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3.service实现类，加上事务控制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//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在类上使用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@Transactional(readOnly = true)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针对查询操作设置事务属性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BB529"/>
          <w:kern w:val="0"/>
          <w:sz w:val="19"/>
          <w:szCs w:val="19"/>
          <w:shd w:val="clear" w:fill="2B2B2B"/>
          <w:lang w:val="en-US" w:eastAsia="zh-CN" w:bidi="ar"/>
        </w:rPr>
        <w:t>@Transactional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(readOnly =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true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BB529"/>
          <w:kern w:val="0"/>
          <w:sz w:val="19"/>
          <w:szCs w:val="19"/>
          <w:shd w:val="clear" w:fill="2B2B2B"/>
          <w:lang w:val="en-US" w:eastAsia="zh-CN" w:bidi="ar"/>
        </w:rPr>
        <w:t>@Service</w:t>
      </w:r>
      <w:r>
        <w:rPr>
          <w:rFonts w:hint="default" w:ascii="monospace" w:hAnsi="monospace" w:eastAsia="monospace" w:cs="monospace"/>
          <w:color w:val="BBB529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public class 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MemberServiceImpl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implements 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MemberService {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BBB529"/>
          <w:kern w:val="0"/>
          <w:sz w:val="19"/>
          <w:szCs w:val="19"/>
          <w:shd w:val="clear" w:fill="2B2B2B"/>
          <w:lang w:val="en-US" w:eastAsia="zh-CN" w:bidi="ar"/>
        </w:rPr>
        <w:t>@Autowired</w:t>
      </w:r>
      <w:r>
        <w:rPr>
          <w:rFonts w:hint="default" w:ascii="monospace" w:hAnsi="monospace" w:eastAsia="monospace" w:cs="monospace"/>
          <w:color w:val="BBB529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BB529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private 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MemberPoMapper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>mapper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;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BBB529"/>
          <w:kern w:val="0"/>
          <w:sz w:val="19"/>
          <w:szCs w:val="19"/>
          <w:shd w:val="clear" w:fill="2B2B2B"/>
          <w:lang w:val="en-US" w:eastAsia="zh-CN" w:bidi="ar"/>
        </w:rPr>
        <w:t>@Override</w:t>
      </w:r>
      <w:r>
        <w:rPr>
          <w:rFonts w:hint="default" w:ascii="monospace" w:hAnsi="monospace" w:eastAsia="monospace" w:cs="monospace"/>
          <w:color w:val="BBB529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BB529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public 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MemberPo </w:t>
      </w:r>
      <w:r>
        <w:rPr>
          <w:rFonts w:hint="default" w:ascii="monospace" w:hAnsi="monospace" w:eastAsia="monospace" w:cs="monospace"/>
          <w:color w:val="FFC66D"/>
          <w:kern w:val="0"/>
          <w:sz w:val="19"/>
          <w:szCs w:val="19"/>
          <w:shd w:val="clear" w:fill="2B2B2B"/>
          <w:lang w:val="en-US" w:eastAsia="zh-CN" w:bidi="ar"/>
        </w:rPr>
        <w:t>getMemberByLoginacct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(String loginacct) {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return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>mapper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.selectByLoginAcct(loginacct)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;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}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4.mapper接口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根据登录账号查询成员信息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loginAcct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MemberPo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selectByLoginAcct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"loginAcct"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loginAcct)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5.mapper.xml的sql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&lt;select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id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="selectByLoginAcct"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parameterType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="java.lang.String"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resultMap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="BaseResultMap"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select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&lt;include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refid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="Base_Column_List"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/&gt;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from t_member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 xml:space="preserve"> where loginacct = #{loginAcct}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&lt;/select&gt;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http://localhost:2000/get/member/by/loginacct/remote?loginacct=16602083320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426200" cy="3835400"/>
            <wp:effectExtent l="0" t="0" r="0" b="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26200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Redis工程</w:t>
      </w:r>
    </w:p>
    <w:p>
      <w:pPr>
        <w:bidi w:val="0"/>
        <w:rPr>
          <w:rFonts w:hint="eastAsia"/>
          <w:lang w:val="en-US" w:eastAsia="zh-CN"/>
        </w:rPr>
      </w:pPr>
      <w:r>
        <w:t>抽取项目中所有访问 Redis 的操作。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依赖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&lt;dependencies&gt;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整合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Redis 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spring-boot-starter-data-redis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测试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spring-boot-starter-test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&lt;scope&gt;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&lt;/scope&gt;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对外暴露服务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spring-boot-starter-web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作为客户端访问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Eureka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注册中心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spring-cloud-starter-netflix-eureka-client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为了能够使用实体类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com.atguigu.crowd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crowd-09-member-entity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1.0-SNAPSHOT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为了能够使用工具类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com.atguigu.crowd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ab/>
      </w:r>
      <w:r>
        <w:rPr>
          <w:rFonts w:hint="eastAsia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ab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crowd-18-member-util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1.0-SNAPSHOT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&lt;/dependencies&gt;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主启动类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@SpringBootApplication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CrowdMainClass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static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main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(String[] args)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SpringApplication.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run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(CrowdMainClass.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System.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.println(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"Hello world!"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application.yml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主要配置：微服务名称、redis、eureka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port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3000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spring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application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配置当前微服务名称，在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注册中心，是通过微服务名称来查找调用微服务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redis-provider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#redis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相关配置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redis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默认使用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0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号数据库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database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#redis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服务器地址，如果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redis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的配置文件的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bind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属性绑定了地址，需要用该地址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host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192.168.64.133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#rdis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默认端口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6379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port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6379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password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123456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timeout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5000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jedis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pool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连接池中最大空闲连接，默认值是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8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max-idle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500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连接池中的最小空闲连接，默认值是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0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min-idle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50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如果赋值为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-1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，则表示不限制；如果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pool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已经分配了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maxActive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个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jedis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实例，则此时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pool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的状态为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exhansted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（耗尽）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max-active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1000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等待可用连接的最大时间，单位毫秒，默认值为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-1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，表示永不超时。如果超过等待时间，则直接抛出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JedisConnectionException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max-wait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2000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配置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client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service-url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客户端访问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服务器时使用的地址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defaultZone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http://localhost:1000/eureka/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测试类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@RunWith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(SpringRunner.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@SpringBootTest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RedisTest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Logger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 xml:space="preserve">logger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= LoggerFactory.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getLogger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(RedisTest.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@Autowired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StringRedisTemplate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redisTemplate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@Test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testRedis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ValueOperations&lt;String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String&gt; operations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redisTemplate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.opsForValue()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operations.set(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"name1"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"shuyun"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redis工程对外服务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api工程接口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提供外部服务：string类型的get、set方法，分带超时时间和不带超时时间的方法，以及删除key的操作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@author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shuyun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@date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2024-10-11 08:52:27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@FeignClient</w:t>
      </w:r>
      <w:r>
        <w:rPr>
          <w:rFonts w:hint="default" w:ascii="Courier New" w:hAnsi="Courier New" w:eastAsia="宋体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注解表示和一个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provider</w:t>
      </w:r>
      <w:r>
        <w:rPr>
          <w:rFonts w:hint="default" w:ascii="Courier New" w:hAnsi="Courier New" w:eastAsia="宋体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对应，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宋体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属性指定要调用的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Provider</w:t>
      </w:r>
      <w:r>
        <w:rPr>
          <w:rFonts w:hint="default" w:ascii="Courier New" w:hAnsi="Courier New" w:eastAsia="宋体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的微服务名称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 fallbackFactory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属性指定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consumer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调用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provider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时如果失败所采取的备用方案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@FeignClient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(value =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"redis-provider"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interface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RedisRemoteService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redis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操作，不带超时的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set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方法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"/set/redis/key/value/remote"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setRedisKeyValueRemote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"key"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key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"value"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value)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redis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操作，带超时的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set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方法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time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timeUnit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"/set/redis/key/value/remote/with/timeout"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setRedisKeyValueRemoteWithTimeout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"key"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key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"value"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value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"time"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)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long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time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"timeUnit"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TimeUnit timeUnit)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reddis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操作，根据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获取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"/get/redis/value/by/key/remote"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getRedisValueByKeyRemote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"key"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key)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redis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操作，删除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"/remove/redis/key/remote"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removeRedisKeyRemote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"key"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key)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redis工程handler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@RestController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RedisHandler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@Autowired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StringRedisTemplate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redisTemplate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redis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操作，不带超时的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set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方法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"/set/redis/key/value/remote"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setRedisKeyValueRemote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"key"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key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"value"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value){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try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ValueOperations&lt;String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String&gt; operations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redisTemplate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.opsForValue()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operations.set(key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value)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catch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(Exception e){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failed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(e.getMessage())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successWithoutData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redis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操作，带超时的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set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方法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time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timeUnit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"/set/redis/key/value/remote/with/timeout"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setRedisKeyValueRemoteWithTimeout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"key"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key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"value"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value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"time"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)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long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time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"timeUnit"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TimeUnit timeUnit){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try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ValueOperations&lt;String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String&gt; operations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redisTemplate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.opsForValue()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operations.set(key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time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timeUnit)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catch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(Exception e){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failed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(e.getMessage())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successWithoutData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reddis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操作，根据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获取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"/get/redis/value/by/key/remote"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getRedisValueByKeyRemote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"key"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key){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try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ValueOperations&lt;String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String&gt; operations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redisTemplate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.opsForValue()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value = operations.get(key)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successWithData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(value)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catch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(Exception e){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failed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(e.getMessage())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redis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操作，删除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"/remove/redis/key/remote"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removeRedisKeyRemote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"key"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key){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try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redisTemplate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.delete(key)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successWithoutData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catch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(Exception e){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failed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(e.getMessage())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http://localhost:3000/set/redis/key/value/remote?key=name&amp;value=shuyun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23050" cy="1942465"/>
            <wp:effectExtent l="0" t="0" r="6350" b="63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3050" cy="194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认证工程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&lt;dependencies&gt;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对外服务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spring-boot-starter-web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&lt;!--thymeleaf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模板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spring-boot-starter-thymeleaf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&lt;!--eureka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客户端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spring-cloud-starter-netflix-eureka-client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&lt;!--api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工程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com.atguigu.crowd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crowd-17-member-api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1.0-SNAPSHOT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&lt;/dependencies&gt;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热部署工具，开发使用，生产不用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spring-boot-devtools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2.1.6.RELEASE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热部署工具，开发使用，生产不用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spring-boot-loader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2.1.6.RELEASE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&lt;/dependency&gt;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主启动类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@EnableDiscoveryClient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//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当前版本可以不写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@SpringBootApplication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AuthenticationMainClass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static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main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(String[] args)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SpringApplication.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run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(AuthenticationMainClass.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System.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.println(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"Hello world!"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application.yml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port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4000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spring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application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注册到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的微服务名称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authentication-consumer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thymeleaf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视图前缀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prefix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classpath:/templates/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视图后缀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suffix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.html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client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service-url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服务器地址，客户端需要往这个地址去注册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defaultZone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http://localhost:1000/eureka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首页handler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注意：这里要返回视图，所以不要用@RestController注解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1"/>
          <w:szCs w:val="21"/>
        </w:rPr>
      </w:pPr>
      <w:r>
        <w:rPr>
          <w:rFonts w:hint="default" w:ascii="Courier New" w:hAnsi="Courier New" w:eastAsia="monospace" w:cs="Courier New"/>
          <w:color w:val="BBB529"/>
          <w:kern w:val="0"/>
          <w:sz w:val="28"/>
          <w:szCs w:val="28"/>
          <w:shd w:val="clear" w:fill="2B2B2B"/>
          <w:lang w:val="en-US" w:eastAsia="zh-CN" w:bidi="ar"/>
        </w:rPr>
        <w:t>@Controller</w:t>
      </w:r>
      <w:r>
        <w:rPr>
          <w:rFonts w:hint="default" w:ascii="Courier New" w:hAnsi="Courier New" w:eastAsia="monospace" w:cs="Courier New"/>
          <w:color w:val="BBB529"/>
          <w:kern w:val="0"/>
          <w:sz w:val="28"/>
          <w:szCs w:val="28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1"/>
          <w:szCs w:val="21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>PortalHandler {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t xml:space="preserve">    * portal</w:t>
      </w:r>
      <w:r>
        <w:rPr>
          <w:rFonts w:hint="default" w:ascii="Courier New" w:hAnsi="Courier New" w:eastAsia="宋体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t>首页</w:t>
      </w:r>
      <w:r>
        <w:rPr>
          <w:rFonts w:hint="default" w:ascii="Courier New" w:hAnsi="Courier New" w:eastAsia="宋体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1"/>
          <w:szCs w:val="21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1"/>
          <w:szCs w:val="21"/>
          <w:shd w:val="clear" w:fill="2B2B2B"/>
          <w:lang w:val="en-US" w:eastAsia="zh-CN" w:bidi="ar"/>
        </w:rPr>
        <w:t>"/"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1"/>
          <w:szCs w:val="21"/>
          <w:shd w:val="clear" w:fill="2B2B2B"/>
          <w:lang w:val="en-US" w:eastAsia="zh-CN" w:bidi="ar"/>
        </w:rPr>
        <w:t xml:space="preserve">public 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 xml:space="preserve">String </w:t>
      </w:r>
      <w:r>
        <w:rPr>
          <w:rFonts w:hint="default" w:ascii="Courier New" w:hAnsi="Courier New" w:eastAsia="monospace" w:cs="Courier New"/>
          <w:color w:val="FFC66D"/>
          <w:kern w:val="0"/>
          <w:sz w:val="21"/>
          <w:szCs w:val="21"/>
          <w:shd w:val="clear" w:fill="2B2B2B"/>
          <w:lang w:val="en-US" w:eastAsia="zh-CN" w:bidi="ar"/>
        </w:rPr>
        <w:t>showPortal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>(){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1"/>
          <w:szCs w:val="21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6A8759"/>
          <w:kern w:val="0"/>
          <w:sz w:val="21"/>
          <w:szCs w:val="21"/>
          <w:shd w:val="clear" w:fill="2B2B2B"/>
          <w:lang w:val="en-US" w:eastAsia="zh-CN" w:bidi="ar"/>
        </w:rPr>
        <w:t>"portal"</w:t>
      </w:r>
      <w:r>
        <w:rPr>
          <w:rFonts w:hint="default" w:ascii="Courier New" w:hAnsi="Courier New" w:eastAsia="monospace" w:cs="Courier New"/>
          <w:color w:val="CC7832"/>
          <w:kern w:val="0"/>
          <w:sz w:val="21"/>
          <w:szCs w:val="21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1"/>
          <w:szCs w:val="21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首页</w:t>
      </w:r>
      <w:r>
        <w:t>portal.html 页面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加入静态资源</w:t>
      </w:r>
    </w:p>
    <w:p>
      <w:pPr>
        <w:bidi w:val="0"/>
        <w:rPr>
          <w:rFonts w:hint="eastAsia"/>
          <w:lang w:val="en-US" w:eastAsia="zh-CN"/>
        </w:rPr>
      </w:pPr>
      <w:r>
        <w:t>SpringBoot 要求在 static 目录下存放静态资源。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422650" cy="3886200"/>
            <wp:effectExtent l="0" t="0" r="6350" b="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2265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portal页面修改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从index.html拿源码过来修改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1.加入thymeleaf模板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2.修改字符集为UTF-8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3.引入base标签，简化链接路径，确保所有资源使用同一个URL进行解析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9240" cy="2717165"/>
            <wp:effectExtent l="0" t="0" r="10160" b="63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19240" cy="27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zuul网关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&lt;dependencies&gt;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&lt;!--eureka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客户端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spring-cloud-starter-netflix-eureka-client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&lt;!--zuul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网关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spring-cloud-starter-netflix-zuul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&lt;/dependencies&gt;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主启动类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主启动类，加上</w:t>
      </w:r>
      <w:r>
        <w:rPr>
          <w:rFonts w:hint="default"/>
          <w:lang w:val="en-US" w:eastAsia="zh-CN"/>
        </w:rPr>
        <w:t>@EnableZuulProxy</w:t>
      </w:r>
      <w:r>
        <w:rPr>
          <w:rFonts w:hint="eastAsia"/>
          <w:lang w:val="en-US" w:eastAsia="zh-CN"/>
        </w:rPr>
        <w:t>注解，启用zuul代理功能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开启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zuul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代理功能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@EnableZuulProxy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@SpringBootApplication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ZuulMainClass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static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main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(String[] args)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SpringApplication.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run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(ZuulMainClass.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System.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.println(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"Hello world!"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application.yml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1.禁用通过微服务名访问，此时需通过 zuul网关地址+路由规则指定的别名+具体url地址来访问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2.指定路由规则，/**表示多层匹配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port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80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spring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application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注册到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的微服务名称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zuul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client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service-url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服务器地址，客户端需要往这个地址去注册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defaultZone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http://localhost:1000/eureka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zuul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不允许通过微服务名进行访问，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表示所有微服务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ignored-services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"*"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在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Zuul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向其他微服务重定向时保持原本头信息（请求头、响应头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sensitive-headers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"*"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routes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自定义路由规则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crowd-portal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将该微服务路径替换成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path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路径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service-id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authentication-consumer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这里一定要使用两个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“*”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号，不然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“/”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路径后面的多层路径将无法访问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path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/**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通过zuul访问首页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1.启动eureka、zuul、authentication工程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2.通过zuul网关访问首页 http://localhost:80/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效果：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8605" cy="2738120"/>
            <wp:effectExtent l="0" t="0" r="10795" b="508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18605" cy="273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域名配置（可选）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暂时不做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就是将本地ip替换成域名，可以通过域名直接访问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391150" cy="4089400"/>
            <wp:effectExtent l="0" t="0" r="6350" b="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会员登录</w:t>
      </w:r>
    </w:p>
    <w:p>
      <w:pPr>
        <w:rPr>
          <w:rFonts w:hint="eastAsia"/>
          <w:lang w:val="en-US" w:eastAsia="zh-CN"/>
        </w:rPr>
      </w:pP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4051300" cy="2774950"/>
            <wp:effectExtent l="0" t="0" r="2540" b="1397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短信验证码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第三方接口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需要从阿里云网站引用第三方接口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https://www.aliyun.com/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登录阿里云网站---云市场---数据与API---短信与运营商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要先登录= =</w:t>
      </w:r>
    </w:p>
    <w:p>
      <w:pPr>
        <w:pStyle w:val="26"/>
        <w:bidi w:val="0"/>
      </w:pPr>
      <w:r>
        <w:drawing>
          <wp:inline distT="0" distB="0" distL="114300" distR="114300">
            <wp:extent cx="6624320" cy="3263900"/>
            <wp:effectExtent l="0" t="0" r="5080" b="1270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21780" cy="4194175"/>
            <wp:effectExtent l="0" t="0" r="7620" b="1206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1780" cy="419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搜索“短信”，然后随便找一个点进去，免费使用，在“买家控制台”可以看使用列表，里面就有APPCode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623050" cy="3302000"/>
            <wp:effectExtent l="0" t="0" r="6350" b="5080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2305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点击“请求示例”，把里面的代码拷贝到项目中，再进行调整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5430" cy="2962275"/>
            <wp:effectExtent l="0" t="0" r="13970" b="9525"/>
            <wp:docPr id="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1543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引入短信验证到项目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将短信验证接口引入到util工程，然后再由authentication工程引用util工程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 host path method appcode phone作为配置参数，调用接口的时候再读取传入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手机号的参数名也可以作为配置参数，调用时再传进去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HttpUtil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打开提供的地址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610985" cy="1134745"/>
            <wp:effectExtent l="0" t="0" r="3175" b="8255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10985" cy="113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在util工程新建一个包存放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3467100" cy="1470660"/>
            <wp:effectExtent l="0" t="0" r="7620" b="7620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新建HttpUtil类，然后把代码拷贝过来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再引入httputil的依赖，打开这个网址，然后把依赖拷贝过来，放到pom.xml中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0985" cy="1134745"/>
            <wp:effectExtent l="0" t="0" r="3175" b="8255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10985" cy="113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APPCode在买家控制台可以查看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6700" cy="1028700"/>
            <wp:effectExtent l="0" t="0" r="12700" b="7620"/>
            <wp:docPr id="2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封装短信发送类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新建工具类，然后将请求示例的代码拷贝到里面，做成一个静态方法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314700" cy="1866900"/>
            <wp:effectExtent l="0" t="0" r="7620" b="7620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将可变参数抽取出来，作为配置项，放到配置文件里面，方便修改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CrowdUtil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调用第三方接口，给用户手机发送短信验证码，发送成功后将验证码返回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host      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接口地址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path      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路径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method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http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请求方式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GET  POST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appcode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APPCode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mobile    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接收短信的手机号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smsSignId 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短信前缀，即短信签名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id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templateId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短信模板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static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sendShortMessage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String host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path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method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appcode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mobile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smsSignId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templateId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Map&lt;String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String&gt; headers =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new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HashMap&lt;String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String&gt;()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最后在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header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中的格式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中间是英文空格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为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Authorization:APPCODE 83359fd73fe94948385f570e3c139105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headers.put(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"Authorization"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"APPCODE "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+ appcode)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Map&lt;String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String&gt; querys =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new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HashMap&lt;String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String&gt;()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querys.put(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"mobile"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mobile)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获取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6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位验证码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 messageCode = 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getMessageAhtenticationCode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6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querys.put(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"param"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"**code**:"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+messageCode+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",**minute**:5"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//smsSignId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（短信前缀）和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templateId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（短信模板），可登录国阳云控制台自助申请。参考文档：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http://help.guoyangyun.com/Problem/Qm.html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querys.put(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"smsSignId"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smsSignId)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querys.put(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"templateId"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templateId)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Map&lt;String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String&gt; bodys =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new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HashMap&lt;String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String&gt;()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try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     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重要提示如下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     * HttpUtils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请从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\r\n\t    \t* https://github.com/aliyun/api-gateway-demo-sign-java/blob/master/src/main/java/com/aliyun/api/gateway/demo/util/HttpUtils.java\r\n\t    \t*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下载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     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相应的依赖请参照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 https://github.com/aliyun/api-gateway-demo-sign-java/blob/master/pom.xml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     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HttpResponse response = HttpUtils.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doPost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(host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path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method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headers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querys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bodys)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StatusLine statusLine = response.getStatusLine()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调用状态码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int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statusCode = statusLine.getStatusCode()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reasonPhrase = statusLine.getReasonPhrase()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if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 xml:space="preserve">200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== statusCode)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发送成功后，返回验证码，存到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redis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中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successWithData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(messageCode)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}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else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failed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(reasonPhrase)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}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catch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(Exception e)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e.printStackTrace()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failed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(e.getMessage())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生成指定位数的随机验证码，只包含数字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length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验证码长度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static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getMessageAhtenticationCode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int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length)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StringBuilder code =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new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StringBuilder()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for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int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i =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0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;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i &lt; length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;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i++)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int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num = (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int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) </w:t>
      </w:r>
      <w:r>
        <w:rPr>
          <w:rFonts w:hint="eastAsia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Math.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random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() *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10</w:t>
      </w:r>
      <w:r>
        <w:rPr>
          <w:rFonts w:hint="eastAsia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code.append(num)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code.toString()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pStyle w:val="26"/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依赖分析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util工程中引入了第三方接口的依赖，且项目中多个工程引用了util工程，为了避免依赖冲突，需要把已经存在的依赖排除掉。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 发送短信验证码的功能是authentication认证工程在使用，所以主要和该工程做比较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引入的依赖如下：</w:t>
      </w:r>
    </w:p>
    <w:p>
      <w:pPr>
        <w:bidi w:val="0"/>
      </w:pPr>
      <w:r>
        <w:rPr>
          <w:rFonts w:hint="default"/>
          <w:lang w:val="en-US" w:eastAsia="zh-CN"/>
        </w:rPr>
        <w:t>fastjson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httpclient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httpcore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commons-lang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jetty-util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junit</w:t>
      </w:r>
    </w:p>
    <w:p>
      <w:pPr>
        <w:pStyle w:val="2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要确保util工程引入的依赖版本和已有的一致，否则会冲突</w:t>
      </w:r>
    </w:p>
    <w:p>
      <w:pPr>
        <w:pStyle w:val="2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如果两个都存在时，优先用版本高的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3270250" cy="1485900"/>
            <wp:effectExtent l="0" t="0" r="6350" b="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702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20510" cy="1670685"/>
            <wp:effectExtent l="0" t="0" r="8890" b="5715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20510" cy="167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4387850" cy="2711450"/>
            <wp:effectExtent l="0" t="0" r="6350" b="635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8785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4235450" cy="1714500"/>
            <wp:effectExtent l="0" t="0" r="6350" b="0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354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</w:pPr>
      <w:r>
        <w:drawing>
          <wp:inline distT="0" distB="0" distL="114300" distR="114300">
            <wp:extent cx="4070350" cy="2927350"/>
            <wp:effectExtent l="0" t="0" r="6350" b="6350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7035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3714750" cy="1543050"/>
            <wp:effectExtent l="0" t="0" r="6350" b="6350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会员注册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3835400" cy="2724150"/>
            <wp:effectExtent l="0" t="0" r="0" b="6350"/>
            <wp:docPr id="3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前往注册界面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点击首页的 "注册" 按钮，弹出注册的界面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1.给首页的 "注册" 按钮指定跳转地址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2.控制器根据"注册"按钮的地址，跳转到"注册"页面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3.准备注册html页面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首页"注册"按钮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portal.html页面中，修改"注册"按钮的地址为：</w:t>
      </w:r>
    </w:p>
    <w:p>
      <w:pPr>
        <w:rPr>
          <w:rFonts w:hint="eastAsia"/>
          <w:lang w:val="en-US" w:eastAsia="zh-CN"/>
        </w:rPr>
      </w:pP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6700" cy="2389505"/>
            <wp:effectExtent l="0" t="0" r="0" b="1079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注册界面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页面注意分类存放，且在application.yml中配置了视图的前后缀，要放在templates目录下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注册界面放在：/templates/register目录下，视图名称：member-register.html</w:t>
      </w:r>
    </w:p>
    <w:p>
      <w:pPr>
        <w:pStyle w:val="26"/>
        <w:bidi w:val="0"/>
      </w:pPr>
      <w:r>
        <w:drawing>
          <wp:inline distT="0" distB="0" distL="114300" distR="114300">
            <wp:extent cx="2933700" cy="990600"/>
            <wp:effectExtent l="0" t="0" r="0" b="0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</w:pPr>
    </w:p>
    <w:p>
      <w:pPr>
        <w:pStyle w:val="2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然后从原型中把源码拿过来修改即可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1.增加thymeleaf模板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2.修改字符集为 UTF-8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3.增加base标签，统一URL前缀地址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9240" cy="2831465"/>
            <wp:effectExtent l="0" t="0" r="10160" b="635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19240" cy="283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跳转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因为跳转到注册界面不需要业务逻辑处理，所以可以使用配置或者使用控制器跳转。配置可以使用xml配置，也可以使用注解来配置。这三种方法下面都介绍下，本次使用注解配置。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方法一：控制器方法跳转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新建一个RegisterHandler类，专门处理会员注册的请求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@Controller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RegisterHandler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"/auth/member/register.html"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toMemberRegister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"register/member-register"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方法二：xml配置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这个是在未使用springboot前的xml配置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在spring-web-mvc.xml中配置地址和跳转的视图，方法三就是使用注解方式实现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076950" cy="704850"/>
            <wp:effectExtent l="0" t="0" r="6350" b="6350"/>
            <wp:docPr id="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方法三：注解配置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新增一个配置类，</w:t>
      </w:r>
      <w:r>
        <w:rPr>
          <w:rFonts w:hint="eastAsia"/>
        </w:rPr>
        <w:t>直接实现</w:t>
      </w:r>
      <w:r>
        <w:t>WebMvcConfigurer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重写</w:t>
      </w:r>
      <w:r>
        <w:rPr>
          <w:rFonts w:hint="default"/>
          <w:lang w:val="en-US" w:eastAsia="zh-CN"/>
        </w:rPr>
        <w:t>addViewControllers</w:t>
      </w:r>
      <w:r>
        <w:rPr>
          <w:rFonts w:hint="eastAsia"/>
          <w:lang w:val="en-US" w:eastAsia="zh-CN"/>
        </w:rPr>
        <w:t>()方法，该方法中有path和viewname两个属性，分别表示请求路径和目标视图名称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@Configuration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MemberRegisterConfig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implements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WebMvcConfigurer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@Override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addViewControllers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(ViewControllerRegistry registry)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String path =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"/auth/member/register.html"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 viewName =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"register/member-register"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registry.addViewController(path).setViewName(viewName)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发送短信验证码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3835400" cy="2724150"/>
            <wp:effectExtent l="0" t="0" r="0" b="6350"/>
            <wp:docPr id="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给"获取短信验证码"绑定单击事件，发送ajax请求后端，调用第三方接口，发送短信验证码。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1.获取输入的手机号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2.发送ajax请求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页面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1.给"获取验证码"按钮增加 id属性和type属性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2.绑定单击事件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注意：如果"获取验证码"按钮没有type="button"这个属性，点击该按钮的时候会提交表单，而当前form表单没有指定action属性，就会在提交表单后返回本页面，导致页面刷新。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按钮增加两个属性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5430" cy="1013460"/>
            <wp:effectExtent l="0" t="0" r="1270" b="2540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1543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JS代码，绑定单击事件，发送ajax请求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&lt;script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type</w:t>
      </w:r>
      <w:r>
        <w:rPr>
          <w:rFonts w:hint="default" w:ascii="Courier New" w:hAnsi="Courier New" w:eastAsia="monospace" w:cs="Courier New"/>
          <w:color w:val="A5C261"/>
          <w:kern w:val="0"/>
          <w:sz w:val="22"/>
          <w:szCs w:val="22"/>
          <w:shd w:val="clear" w:fill="2B2B2B"/>
          <w:lang w:val="en-US" w:eastAsia="zh-CN" w:bidi="ar"/>
        </w:rPr>
        <w:t xml:space="preserve">="text/javascript"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src</w:t>
      </w:r>
      <w:r>
        <w:rPr>
          <w:rFonts w:hint="default" w:ascii="Courier New" w:hAnsi="Courier New" w:eastAsia="monospace" w:cs="Courier New"/>
          <w:color w:val="A5C261"/>
          <w:kern w:val="0"/>
          <w:sz w:val="22"/>
          <w:szCs w:val="22"/>
          <w:shd w:val="clear" w:fill="2B2B2B"/>
          <w:lang w:val="en-US" w:eastAsia="zh-CN" w:bidi="ar"/>
        </w:rPr>
        <w:t>="jquery/jquery-2.1.1.min.js"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&gt;&lt;/script&gt;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&lt;script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type</w:t>
      </w:r>
      <w:r>
        <w:rPr>
          <w:rFonts w:hint="default" w:ascii="Courier New" w:hAnsi="Courier New" w:eastAsia="monospace" w:cs="Courier New"/>
          <w:color w:val="A5C261"/>
          <w:kern w:val="0"/>
          <w:sz w:val="22"/>
          <w:szCs w:val="22"/>
          <w:shd w:val="clear" w:fill="2B2B2B"/>
          <w:lang w:val="en-US" w:eastAsia="zh-CN" w:bidi="ar"/>
        </w:rPr>
        <w:t xml:space="preserve">="text/javascript"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src</w:t>
      </w:r>
      <w:r>
        <w:rPr>
          <w:rFonts w:hint="default" w:ascii="Courier New" w:hAnsi="Courier New" w:eastAsia="monospace" w:cs="Courier New"/>
          <w:color w:val="A5C261"/>
          <w:kern w:val="0"/>
          <w:sz w:val="22"/>
          <w:szCs w:val="22"/>
          <w:shd w:val="clear" w:fill="2B2B2B"/>
          <w:lang w:val="en-US" w:eastAsia="zh-CN" w:bidi="ar"/>
        </w:rPr>
        <w:t>="bootstrap/js/bootstrap.min.js"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&gt;&lt;/script&gt;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&lt;script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type</w:t>
      </w:r>
      <w:r>
        <w:rPr>
          <w:rFonts w:hint="default" w:ascii="Courier New" w:hAnsi="Courier New" w:eastAsia="monospace" w:cs="Courier New"/>
          <w:color w:val="A5C261"/>
          <w:kern w:val="0"/>
          <w:sz w:val="22"/>
          <w:szCs w:val="22"/>
          <w:shd w:val="clear" w:fill="2B2B2B"/>
          <w:lang w:val="en-US" w:eastAsia="zh-CN" w:bidi="ar"/>
        </w:rPr>
        <w:t xml:space="preserve">="text/javascript"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src</w:t>
      </w:r>
      <w:r>
        <w:rPr>
          <w:rFonts w:hint="default" w:ascii="Courier New" w:hAnsi="Courier New" w:eastAsia="monospace" w:cs="Courier New"/>
          <w:color w:val="A5C261"/>
          <w:kern w:val="0"/>
          <w:sz w:val="22"/>
          <w:szCs w:val="22"/>
          <w:shd w:val="clear" w:fill="2B2B2B"/>
          <w:lang w:val="en-US" w:eastAsia="zh-CN" w:bidi="ar"/>
        </w:rPr>
        <w:t>="layer/layer.js"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&gt;&lt;/script&gt;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&lt;script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type</w:t>
      </w:r>
      <w:r>
        <w:rPr>
          <w:rFonts w:hint="default" w:ascii="Courier New" w:hAnsi="Courier New" w:eastAsia="monospace" w:cs="Courier New"/>
          <w:color w:val="A5C261"/>
          <w:kern w:val="0"/>
          <w:sz w:val="22"/>
          <w:szCs w:val="22"/>
          <w:shd w:val="clear" w:fill="2B2B2B"/>
          <w:lang w:val="en-US" w:eastAsia="zh-CN" w:bidi="ar"/>
        </w:rPr>
        <w:t>="text/javascript"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$(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function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$(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364135"/>
          <w:lang w:val="en-US" w:eastAsia="zh-CN" w:bidi="ar"/>
        </w:rPr>
        <w:t>#sendShortMessage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).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click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function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//1.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获取用户输入的手机号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var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phoneNum = $.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trim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($(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364135"/>
          <w:lang w:val="en-US" w:eastAsia="zh-CN" w:bidi="ar"/>
        </w:rPr>
        <w:t>[name=phoneNum]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).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val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//2.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发送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ajax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请求后端，发送验证码到该手机上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$.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ajax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"url"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"/auth/member/sendShortMessage"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   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"type"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"post"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   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"data"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   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"phoneNum"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phoneNum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}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   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"dataType"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"json"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   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"success"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function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(response)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let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 = response.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result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        if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"SUCCESS"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== result){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 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layer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msg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宋体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验证码发送成功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else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 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layer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msg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宋体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验证码发送失败，请稍后再试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+response.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message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            return 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}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   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"error"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function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(response)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layer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msg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宋体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验证码发送失败，请稍后再试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})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&lt;/script&gt;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application.yml配置发送短信接口的参数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增加以下参数配置：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message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host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https://gyytz.market.alicloudapi.com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path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/sms/smsSend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method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POST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appcode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2fc1a2c00e5f4b22adb8571bd2b6b6ea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smsSignId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2e65b1bb3d054466b82f0c9d125465e2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templateId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908e94ccf08b4476ba6c876d13f084ad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控制器方法：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@ResponseBody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"/auth/member/sendShortMessage"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sendMessage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"phoneNum"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phoneNum)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调用第三方接口，发送短信验证码到用户手机上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ResultEntity&lt;String&gt; sendShortMessageEntity = CrowdUtil.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sendShortMessage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host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path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method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appcode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phoneNum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smsSignId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templateId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if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(ResultEntity.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SUCCESS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.equals(sendShortMessageEntity.getResult()))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logger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.info(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宋体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短信发送成功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短信发送成功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验证码存入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redis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中的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key,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确保每个号码唯一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key = CrowdConstant.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 xml:space="preserve">REDIS_MESSAGE_CODE_PREFIX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+ phoneNum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验证码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value = sendShortMessageEntity.getData()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短信发送成功，将验证码存入到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redis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中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ResultEntity&lt;String&gt; redisstringResultEntity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redisRemoteService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.setRedisKeyValueRemoteWithTimeout(key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5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TimeUnit.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MINUTES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logger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.info(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"redis</w:t>
      </w:r>
      <w:r>
        <w:rPr>
          <w:rFonts w:hint="default" w:ascii="Courier New" w:hAnsi="Courier New" w:eastAsia="宋体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操作：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+redisstringResultEntity.getResult())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不管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redis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成功失败，直接返回即可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redisstringResultEntity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}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else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logger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.info(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宋体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短信发送失败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短信发送失败，直接将结果返回前端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sendShortMessageEntity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注意，主启动类要加上 @</w:t>
      </w:r>
      <w:r>
        <w:rPr>
          <w:rFonts w:hint="default"/>
          <w:lang w:val="en-US" w:eastAsia="zh-CN"/>
        </w:rPr>
        <w:t>EnableFeignClients</w:t>
      </w:r>
      <w:r>
        <w:rPr>
          <w:rFonts w:hint="eastAsia"/>
          <w:lang w:val="en-US" w:eastAsia="zh-CN"/>
        </w:rPr>
        <w:t>注解，否则远程调用接口时会报错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执行注册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点击"注册"按钮，将整个表单发送给后端，执行数据校验，校验通过数据入库，注册成功。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626100" cy="3714750"/>
            <wp:effectExtent l="0" t="0" r="0" b="6350"/>
            <wp:docPr id="4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1.给"注册"按钮绑定单击事件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2.获取表单数据，发送ajax请求后端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3.后端接收"注册"表单的数据，转换成VO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4.检查"注册"表单的数据有效性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5.到redis查询验证码，和表单验证码进行比较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6.验证码一致（需要删除redis中存的验证码），则检查该账号是否已存在，不存在继续下一步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7.账号未存在，则对密码进行加密，保存到数据库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8.保存成功，重定向到“登录”页面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mysql工程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提供查询和保存操作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1.sql</w:t>
      </w:r>
    </w:p>
    <w:p>
      <w:pPr>
        <w:keepNext w:val="0"/>
        <w:keepLines w:val="0"/>
        <w:widowControl/>
        <w:suppressLineNumbers w:val="0"/>
        <w:shd w:val="clear" w:fill="2B2B2B"/>
        <w:jc w:val="left"/>
        <w:rPr>
          <w:rFonts w:ascii="monospace" w:hAnsi="monospace" w:eastAsia="monospace" w:cs="monospace"/>
          <w:color w:val="A9B7C6"/>
          <w:sz w:val="18"/>
          <w:szCs w:val="18"/>
        </w:rPr>
      </w:pP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&lt;select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id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="selectByLoginAcct"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parameterType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="java.lang.String"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resultMap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="BaseResultMap"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select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&lt;include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refid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="Base_Column_List"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/&gt;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from t_member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 xml:space="preserve"> where loginacct = #{loginAcct}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&lt;/select&gt;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&lt;insert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id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="saveMemberPo"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parameterType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="com.atguigu.crowd.entity.po.MemberPo"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insert into t_member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&lt;trim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prefix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="("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suffix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=")"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suffixOverrides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=","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="id != null and id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id,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="loginacct != null and loginacct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loginacct,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="userpswd != null and userpswd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userpswd,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="username != null and username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username,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="email != null and email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email,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="authstatus != null and authstatus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authstatus,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="usertype != null and usertype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usertype,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="realname != null and realname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realname,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="cardnum != null and cardnum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cardnum,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="accttype != null and accttype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accttype,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&lt;/trim&gt;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&lt;trim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prefix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="values("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suffix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=")"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suffixOverrides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=","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="id != null and id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#{id},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="loginacct != null and loginacct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#{loginacct},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="userpswd != null and userpswd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#{userpswd},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="username != null and username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#{username},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="email != null and email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#{email},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="authstatus != null and authstatus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#{authstatus},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="usertype != null and usertype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#{usertype},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="realname != null and realname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#{realname},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="cardnum != null and cardnum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#{cardnum},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="accttype != null and accttype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#{accttype},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&lt;/trim&gt;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&lt;/insert&gt;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2.mapper接口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根据登录账号查询成员信息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loginAcct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MemberPo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selectByLoginAcct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"loginAcct"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loginAcct)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新增会员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po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saveMemberPo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(MemberPo po)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3.service实现类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注意事务的配置： @Transactional注解的三个属性：</w:t>
      </w:r>
    </w:p>
    <w:p>
      <w:pPr>
        <w:bidi w:val="0"/>
        <w:rPr>
          <w:rFonts w:hint="eastAsia"/>
        </w:rPr>
      </w:pPr>
      <w:r>
        <w:rPr>
          <w:rFonts w:hint="default"/>
          <w:lang w:val="en-US" w:eastAsia="zh-CN"/>
        </w:rPr>
        <w:t>propagation = Propagation.REQUIRES_NEW</w:t>
      </w:r>
      <w:r>
        <w:rPr>
          <w:rFonts w:hint="eastAsia"/>
          <w:lang w:val="en-US" w:eastAsia="zh-CN"/>
        </w:rPr>
        <w:t>：表示不管当前线程上有没有事务，都要自己开事务，在自己的事务中运行。</w:t>
      </w:r>
    </w:p>
    <w:p>
      <w:pPr>
        <w:bidi w:val="0"/>
        <w:rPr>
          <w:rFonts w:hint="eastAsia"/>
        </w:rPr>
      </w:pPr>
      <w:r>
        <w:rPr>
          <w:rFonts w:hint="default"/>
          <w:lang w:val="en-US" w:eastAsia="zh-CN"/>
        </w:rPr>
        <w:t>rollbackFor = Exception.class</w:t>
      </w:r>
      <w:r>
        <w:rPr>
          <w:rFonts w:hint="eastAsia"/>
          <w:lang w:val="en-US" w:eastAsia="zh-CN"/>
        </w:rPr>
        <w:t>：编译时异常和运行时异常都回滚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 w:eastAsia="zh-CN"/>
        </w:rPr>
        <w:t>readOnly = false</w:t>
      </w:r>
      <w:r>
        <w:rPr>
          <w:rFonts w:hint="eastAsia"/>
          <w:lang w:val="en-US" w:eastAsia="zh-CN"/>
        </w:rPr>
        <w:t>：是否只读，false表示关闭，即可以读写</w:t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2B2B2B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//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在类上使用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@Transactional(readOnly = true)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针对查询操作设置事务属性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@Transactional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(readOnly =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true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@Service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MemberServiceImpl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implements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MemberService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@Autowired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MemberPoMapper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mapper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@Override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MemberPo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getMemberByLoginacct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 loginacct)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mapper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.selectByLoginAcct(loginacct)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REQUIRES_NEW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表示不管当前线程上有没有事务，都要自己开事务，在自己的事务中运行。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rollbackFor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编译时异常和运行时异常都回滚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readOnly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是否只读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po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@Transactional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(propagation = Propagation.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REQUIRES_NEW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rollbackFor = Exception.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class,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readOnly =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false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@Override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saveMemberPo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(MemberPo po)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mapper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.saveMemberPo(po)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4.控制器</w:t>
      </w:r>
    </w:p>
    <w:p>
      <w:pPr>
        <w:keepNext w:val="0"/>
        <w:keepLines w:val="0"/>
        <w:widowControl/>
        <w:suppressLineNumbers w:val="0"/>
        <w:shd w:val="clear" w:fill="2B2B2B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@RestController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MemberProviderHandler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@Autowired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MemberService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memberService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provider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工程的远程方法，要和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api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工程有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@FeignClient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注解标记的方法一致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根据账号查询成员信息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loginacct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"/get/member/by/loginacct/remote"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ResultEntity&lt;MemberPo&gt;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getMemberByLoginacctRemote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"loginacct"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loginacct){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monospace" w:cs="Courier New"/>
          <w:i/>
          <w:color w:val="A8C023"/>
          <w:kern w:val="0"/>
          <w:sz w:val="22"/>
          <w:szCs w:val="22"/>
          <w:shd w:val="clear" w:fill="2B2B2B"/>
          <w:lang w:val="en-US" w:eastAsia="zh-CN" w:bidi="ar"/>
        </w:rPr>
        <w:t xml:space="preserve">todo </w:t>
      </w:r>
      <w:r>
        <w:rPr>
          <w:rFonts w:hint="default" w:ascii="Courier New" w:hAnsi="Courier New" w:eastAsia="宋体" w:cs="Courier New"/>
          <w:i/>
          <w:color w:val="A8C023"/>
          <w:kern w:val="0"/>
          <w:sz w:val="22"/>
          <w:szCs w:val="22"/>
          <w:shd w:val="clear" w:fill="2B2B2B"/>
          <w:lang w:val="en-US" w:eastAsia="zh-CN" w:bidi="ar"/>
        </w:rPr>
        <w:t>异常处理</w:t>
      </w:r>
      <w:r>
        <w:rPr>
          <w:rFonts w:hint="default" w:ascii="Courier New" w:hAnsi="Courier New" w:eastAsia="宋体" w:cs="Courier New"/>
          <w:i/>
          <w:color w:val="A8C023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A8C023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MemberPo member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memberService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.getMemberByLoginacct(loginacct)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successWithData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(member)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新增会员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po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@ResponseBody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"/mysql/save/member</w:t>
      </w:r>
      <w:r>
        <w:rPr>
          <w:rFonts w:hint="eastAsia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/remote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saveMemberPoRemote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@RequestBody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MemberPo po){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try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memberService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.saveMemberPo(po)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catch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(Exception e){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if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(e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instanceof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DuplicateKeyException){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failed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宋体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该账号已存在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failed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(e.getMessage())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successWithoutData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5.测试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因为是要MemberPo接收数据，所以不能直接用浏览器发请求，因为浏览器发起的是get请求，没有请求体。所以需要使用postman发请求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加了@RequestBody注解，请求头要使用</w:t>
      </w:r>
      <w:r>
        <w:t>application/json;charset=UTF-8</w:t>
      </w:r>
      <w:r>
        <w:rPr>
          <w:rFonts w:hint="eastAsia"/>
          <w:lang w:val="en-US" w:eastAsia="zh-CN"/>
        </w:rPr>
        <w:t xml:space="preserve"> 格式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请求体使用json格式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343650" cy="1854200"/>
            <wp:effectExtent l="0" t="0" r="6350" b="0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6"/>
        <w:bidi w:val="0"/>
      </w:pPr>
      <w:r>
        <w:drawing>
          <wp:inline distT="0" distB="0" distL="114300" distR="114300">
            <wp:extent cx="6621780" cy="4053840"/>
            <wp:effectExtent l="0" t="0" r="7620" b="10160"/>
            <wp:docPr id="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2178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</w:pPr>
    </w:p>
    <w:p>
      <w:pPr>
        <w:pStyle w:val="26"/>
        <w:bidi w:val="0"/>
        <w:rPr>
          <w:rFonts w:hint="eastAsia"/>
          <w:lang w:val="en-US" w:eastAsia="zh-CN"/>
        </w:rPr>
      </w:pPr>
    </w:p>
    <w:p>
      <w:pPr>
        <w:pStyle w:val="26"/>
        <w:bidi w:val="0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如果不加 @RequestBody注解，请求头要使用</w:t>
      </w:r>
      <w:r>
        <w:t>application/x-www-form-urlencoded</w:t>
      </w:r>
    </w:p>
    <w:p>
      <w:pPr>
        <w:pStyle w:val="2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请求体要使用表单形式</w:t>
      </w:r>
    </w:p>
    <w:p>
      <w:pPr>
        <w:pStyle w:val="26"/>
        <w:bidi w:val="0"/>
      </w:pPr>
      <w:r>
        <w:drawing>
          <wp:inline distT="0" distB="0" distL="114300" distR="114300">
            <wp:extent cx="5498465" cy="2188210"/>
            <wp:effectExtent l="0" t="0" r="635" b="8890"/>
            <wp:docPr id="4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98465" cy="218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543550" cy="4629150"/>
            <wp:effectExtent l="0" t="0" r="6350" b="6350"/>
            <wp:docPr id="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entity工程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提供vo类，即存放和浏览器交互数据的实体类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引入lombok依赖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org.projectlombok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lombok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1.18.22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&lt;/dependency&gt;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VO实体类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4"/>
          <w:szCs w:val="24"/>
        </w:rPr>
      </w:pPr>
      <w:r>
        <w:rPr>
          <w:rFonts w:hint="default" w:ascii="Courier New" w:hAnsi="Courier New" w:eastAsia="monospace" w:cs="Courier New"/>
          <w:color w:val="BBB529"/>
          <w:kern w:val="0"/>
          <w:sz w:val="24"/>
          <w:szCs w:val="24"/>
          <w:shd w:val="clear" w:fill="2B2B2B"/>
          <w:lang w:val="en-US" w:eastAsia="zh-CN" w:bidi="ar"/>
        </w:rPr>
        <w:t>@Data</w:t>
      </w:r>
      <w:r>
        <w:rPr>
          <w:rFonts w:hint="default" w:ascii="Courier New" w:hAnsi="Courier New" w:eastAsia="monospace" w:cs="Courier New"/>
          <w:color w:val="BBB529"/>
          <w:kern w:val="0"/>
          <w:sz w:val="24"/>
          <w:szCs w:val="24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4"/>
          <w:szCs w:val="24"/>
          <w:shd w:val="clear" w:fill="2B2B2B"/>
          <w:lang w:val="en-US" w:eastAsia="zh-CN" w:bidi="ar"/>
        </w:rPr>
        <w:t>@NoArgsConstructor</w:t>
      </w:r>
      <w:r>
        <w:rPr>
          <w:rFonts w:hint="default" w:ascii="Courier New" w:hAnsi="Courier New" w:eastAsia="monospace" w:cs="Courier New"/>
          <w:color w:val="BBB529"/>
          <w:kern w:val="0"/>
          <w:sz w:val="24"/>
          <w:szCs w:val="24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4"/>
          <w:szCs w:val="24"/>
          <w:shd w:val="clear" w:fill="2B2B2B"/>
          <w:lang w:val="en-US" w:eastAsia="zh-CN" w:bidi="ar"/>
        </w:rPr>
        <w:t>@AllArgsConstructor</w:t>
      </w:r>
      <w:r>
        <w:rPr>
          <w:rFonts w:hint="default" w:ascii="Courier New" w:hAnsi="Courier New" w:eastAsia="monospace" w:cs="Courier New"/>
          <w:color w:val="BBB529"/>
          <w:kern w:val="0"/>
          <w:sz w:val="24"/>
          <w:szCs w:val="24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4"/>
          <w:szCs w:val="24"/>
          <w:shd w:val="clear" w:fill="2B2B2B"/>
          <w:lang w:val="en-US" w:eastAsia="zh-CN" w:bidi="ar"/>
        </w:rPr>
        <w:t>MemberVo {</w:t>
      </w:r>
      <w:r>
        <w:rPr>
          <w:rFonts w:hint="default" w:ascii="Courier New" w:hAnsi="Courier New" w:eastAsia="monospace" w:cs="Courier New"/>
          <w:color w:val="A9B7C6"/>
          <w:kern w:val="0"/>
          <w:sz w:val="24"/>
          <w:szCs w:val="24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4"/>
          <w:szCs w:val="24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4"/>
          <w:szCs w:val="24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4"/>
          <w:szCs w:val="24"/>
          <w:shd w:val="clear" w:fill="2B2B2B"/>
          <w:lang w:val="en-US" w:eastAsia="zh-CN" w:bidi="ar"/>
        </w:rPr>
        <w:t xml:space="preserve">Integer </w:t>
      </w:r>
      <w:r>
        <w:rPr>
          <w:rFonts w:hint="default" w:ascii="Courier New" w:hAnsi="Courier New" w:eastAsia="monospace" w:cs="Courier New"/>
          <w:color w:val="9876AA"/>
          <w:kern w:val="0"/>
          <w:sz w:val="24"/>
          <w:szCs w:val="24"/>
          <w:shd w:val="clear" w:fill="2B2B2B"/>
          <w:lang w:val="en-US" w:eastAsia="zh-CN" w:bidi="ar"/>
        </w:rPr>
        <w:t>id</w:t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t xml:space="preserve">   private </w:t>
      </w:r>
      <w:r>
        <w:rPr>
          <w:rFonts w:hint="default" w:ascii="Courier New" w:hAnsi="Courier New" w:eastAsia="monospace" w:cs="Courier New"/>
          <w:color w:val="A9B7C6"/>
          <w:kern w:val="0"/>
          <w:sz w:val="24"/>
          <w:szCs w:val="24"/>
          <w:shd w:val="clear" w:fill="2B2B2B"/>
          <w:lang w:val="en-US" w:eastAsia="zh-CN" w:bidi="ar"/>
        </w:rPr>
        <w:t xml:space="preserve">String </w:t>
      </w:r>
      <w:r>
        <w:rPr>
          <w:rFonts w:hint="default" w:ascii="Courier New" w:hAnsi="Courier New" w:eastAsia="monospace" w:cs="Courier New"/>
          <w:color w:val="9876AA"/>
          <w:kern w:val="0"/>
          <w:sz w:val="24"/>
          <w:szCs w:val="24"/>
          <w:shd w:val="clear" w:fill="2B2B2B"/>
          <w:lang w:val="en-US" w:eastAsia="zh-CN" w:bidi="ar"/>
        </w:rPr>
        <w:t>loginacct</w:t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t xml:space="preserve">   private </w:t>
      </w:r>
      <w:r>
        <w:rPr>
          <w:rFonts w:hint="default" w:ascii="Courier New" w:hAnsi="Courier New" w:eastAsia="monospace" w:cs="Courier New"/>
          <w:color w:val="A9B7C6"/>
          <w:kern w:val="0"/>
          <w:sz w:val="24"/>
          <w:szCs w:val="24"/>
          <w:shd w:val="clear" w:fill="2B2B2B"/>
          <w:lang w:val="en-US" w:eastAsia="zh-CN" w:bidi="ar"/>
        </w:rPr>
        <w:t xml:space="preserve">String </w:t>
      </w:r>
      <w:r>
        <w:rPr>
          <w:rFonts w:hint="default" w:ascii="Courier New" w:hAnsi="Courier New" w:eastAsia="monospace" w:cs="Courier New"/>
          <w:color w:val="9876AA"/>
          <w:kern w:val="0"/>
          <w:sz w:val="24"/>
          <w:szCs w:val="24"/>
          <w:shd w:val="clear" w:fill="2B2B2B"/>
          <w:lang w:val="en-US" w:eastAsia="zh-CN" w:bidi="ar"/>
        </w:rPr>
        <w:t>userpswd</w:t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t xml:space="preserve">   private </w:t>
      </w:r>
      <w:r>
        <w:rPr>
          <w:rFonts w:hint="default" w:ascii="Courier New" w:hAnsi="Courier New" w:eastAsia="monospace" w:cs="Courier New"/>
          <w:color w:val="A9B7C6"/>
          <w:kern w:val="0"/>
          <w:sz w:val="24"/>
          <w:szCs w:val="24"/>
          <w:shd w:val="clear" w:fill="2B2B2B"/>
          <w:lang w:val="en-US" w:eastAsia="zh-CN" w:bidi="ar"/>
        </w:rPr>
        <w:t xml:space="preserve">String </w:t>
      </w:r>
      <w:r>
        <w:rPr>
          <w:rFonts w:hint="default" w:ascii="Courier New" w:hAnsi="Courier New" w:eastAsia="monospace" w:cs="Courier New"/>
          <w:color w:val="9876AA"/>
          <w:kern w:val="0"/>
          <w:sz w:val="24"/>
          <w:szCs w:val="24"/>
          <w:shd w:val="clear" w:fill="2B2B2B"/>
          <w:lang w:val="en-US" w:eastAsia="zh-CN" w:bidi="ar"/>
        </w:rPr>
        <w:t>username</w:t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t xml:space="preserve">   private </w:t>
      </w:r>
      <w:r>
        <w:rPr>
          <w:rFonts w:hint="default" w:ascii="Courier New" w:hAnsi="Courier New" w:eastAsia="monospace" w:cs="Courier New"/>
          <w:color w:val="A9B7C6"/>
          <w:kern w:val="0"/>
          <w:sz w:val="24"/>
          <w:szCs w:val="24"/>
          <w:shd w:val="clear" w:fill="2B2B2B"/>
          <w:lang w:val="en-US" w:eastAsia="zh-CN" w:bidi="ar"/>
        </w:rPr>
        <w:t xml:space="preserve">String </w:t>
      </w:r>
      <w:r>
        <w:rPr>
          <w:rFonts w:hint="default" w:ascii="Courier New" w:hAnsi="Courier New" w:eastAsia="monospace" w:cs="Courier New"/>
          <w:color w:val="9876AA"/>
          <w:kern w:val="0"/>
          <w:sz w:val="24"/>
          <w:szCs w:val="24"/>
          <w:shd w:val="clear" w:fill="2B2B2B"/>
          <w:lang w:val="en-US" w:eastAsia="zh-CN" w:bidi="ar"/>
        </w:rPr>
        <w:t>email</w:t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t xml:space="preserve">   private </w:t>
      </w:r>
      <w:r>
        <w:rPr>
          <w:rFonts w:hint="default" w:ascii="Courier New" w:hAnsi="Courier New" w:eastAsia="monospace" w:cs="Courier New"/>
          <w:color w:val="A9B7C6"/>
          <w:kern w:val="0"/>
          <w:sz w:val="24"/>
          <w:szCs w:val="24"/>
          <w:shd w:val="clear" w:fill="2B2B2B"/>
          <w:lang w:val="en-US" w:eastAsia="zh-CN" w:bidi="ar"/>
        </w:rPr>
        <w:t xml:space="preserve">String </w:t>
      </w:r>
      <w:r>
        <w:rPr>
          <w:rFonts w:hint="default" w:ascii="Courier New" w:hAnsi="Courier New" w:eastAsia="monospace" w:cs="Courier New"/>
          <w:color w:val="9876AA"/>
          <w:kern w:val="0"/>
          <w:sz w:val="24"/>
          <w:szCs w:val="24"/>
          <w:shd w:val="clear" w:fill="2B2B2B"/>
          <w:lang w:val="en-US" w:eastAsia="zh-CN" w:bidi="ar"/>
        </w:rPr>
        <w:t>phoneNum</w:t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t xml:space="preserve">   private </w:t>
      </w:r>
      <w:r>
        <w:rPr>
          <w:rFonts w:hint="default" w:ascii="Courier New" w:hAnsi="Courier New" w:eastAsia="monospace" w:cs="Courier New"/>
          <w:color w:val="A9B7C6"/>
          <w:kern w:val="0"/>
          <w:sz w:val="24"/>
          <w:szCs w:val="24"/>
          <w:shd w:val="clear" w:fill="2B2B2B"/>
          <w:lang w:val="en-US" w:eastAsia="zh-CN" w:bidi="ar"/>
        </w:rPr>
        <w:t xml:space="preserve">String </w:t>
      </w:r>
      <w:r>
        <w:rPr>
          <w:rFonts w:hint="default" w:ascii="Courier New" w:hAnsi="Courier New" w:eastAsia="monospace" w:cs="Courier New"/>
          <w:color w:val="9876AA"/>
          <w:kern w:val="0"/>
          <w:sz w:val="24"/>
          <w:szCs w:val="24"/>
          <w:shd w:val="clear" w:fill="2B2B2B"/>
          <w:lang w:val="en-US" w:eastAsia="zh-CN" w:bidi="ar"/>
        </w:rPr>
        <w:t>messageCode</w:t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4"/>
          <w:szCs w:val="24"/>
          <w:shd w:val="clear" w:fill="2B2B2B"/>
          <w:lang w:val="en-US" w:eastAsia="zh-CN" w:bidi="ar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api工程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api工程的方法要和远程Provider工程方法保持一致</w:t>
      </w:r>
    </w:p>
    <w:p>
      <w:pPr>
        <w:keepNext w:val="0"/>
        <w:keepLines w:val="0"/>
        <w:widowControl/>
        <w:suppressLineNumbers w:val="0"/>
        <w:shd w:val="clear" w:fill="2B2B2B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//@FeignClient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注解表示和一个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provider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对应，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属性指定要调用的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Provider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的微服务名称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 fallbackFactory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属性指定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consumer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调用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provider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时如果失败所采取的备用方案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@FeignClient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(value =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"mysql-provider"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interface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MySQLRemoteService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根据账号查询会员信息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会调用远程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mysql-Provider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工程的同名方法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注意：这里的方法要和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Provider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中的具体实现的方法的声明要一致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宋体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注解的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url</w:t>
      </w:r>
      <w:r>
        <w:rPr>
          <w:rFonts w:hint="default" w:ascii="Courier New" w:hAnsi="Courier New" w:eastAsia="宋体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地址、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宋体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、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@RequestBody</w:t>
      </w:r>
      <w:r>
        <w:rPr>
          <w:rFonts w:hint="default" w:ascii="Courier New" w:hAnsi="Courier New" w:eastAsia="宋体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、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@PathVariable</w:t>
      </w:r>
      <w:r>
        <w:rPr>
          <w:rFonts w:hint="default" w:ascii="Courier New" w:hAnsi="Courier New" w:eastAsia="宋体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两边一致</w:t>
      </w:r>
      <w:r>
        <w:rPr>
          <w:rFonts w:hint="default" w:ascii="Courier New" w:hAnsi="Courier New" w:eastAsia="宋体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loginacct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"/get/member/by/loginacct/remote"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ResultEntity&lt;MemberPo&gt;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getMemberByLoginacctRemote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"loginacct"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loginacct)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新增会员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po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@ResponseBody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"/mysql/save/member/remote"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saveMemberPoRemote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@RequestBody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MemberPo po)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auth工程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1.准备临时的登录界面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889250" cy="996950"/>
            <wp:effectExtent l="0" t="0" r="6350" b="6350"/>
            <wp:docPr id="4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8925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2.控制器方法，进行注册验证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主要操作：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①接收表单数据，转换成Vo，注意@RequestBody注解的使用。如果是ajax请求，则需要加上@RequestBody注解。如果是直接提交form表单，不加@RequestBody注解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②检查Vo数据的有效性，主要是检查必传参数是否为空，如果为空，返回注册页面进行消息提示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③调用redis远程接口，查询该手机的验证码，检查校验码是否一致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④检查注册的账号是否已存在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⑤对密码加密，然后调用mysql工程的远程接口，进行保存操作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⑥保存成功后，调用redis远程接口，删除该用户手机的验证码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⑦重定向到登录页面</w:t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2B2B2B"/>
        <w:jc w:val="left"/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@Controller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RegisterHandler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Logger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 xml:space="preserve">logger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= LoggerFactory.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getLogger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(RegisterHandler.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从首页的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注册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按钮，跳转到注册页面，不使用，使用配置类的注解方式跳转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    @RequestMapping("/auth/member/register.html")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    public String toMemberRegister(){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        return "register/member-register";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    }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@Autowired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RedisRemoteService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redisRemoteService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@Autowired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MySQLRemoteService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mySQLRemoteService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@Value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"${message.host}"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host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@Value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"${message.path}"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path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@Value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"${message.method}"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method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@Value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"${message.appcode}"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appcode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@Value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"${message.smsSignId}"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smsSignId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@Value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"${message.templateId}"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templateId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发送短信验证码到用户手机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phoneNum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@ResponseBody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"/auth/member/sendShortMessage"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sendMessage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"phoneNum"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phoneNum)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调用第三方接口，发送短信验证码到用户手机上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ResultEntity&lt;String&gt; sendShortMessageEntity = CrowdUtil.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sendShortMessage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host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path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method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appcode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phoneNum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smsSignId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templateId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if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(ResultEntity.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SUCCESS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.equals(sendShortMessageEntity.getResult()))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logger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.info(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宋体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短信发送成功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短信发送成功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验证码存入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redis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中的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key,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确保每个号码唯一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key = CrowdConstant.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 xml:space="preserve">REDIS_MESSAGE_CODE_PREFIX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+ phoneNum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验证码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value = sendShortMessageEntity.getData()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短信发送成功，将验证码存入到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redis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中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ResultEntity&lt;String&gt; redisstringResultEntity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redisRemoteService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.setRedisKeyValueRemoteWithTimeout(key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5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TimeUnit.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MINUTES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logger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.info(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"redis</w:t>
      </w:r>
      <w:r>
        <w:rPr>
          <w:rFonts w:hint="default" w:ascii="Courier New" w:hAnsi="Courier New" w:eastAsia="宋体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操作：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+redisstringResultEntity.getResult())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不管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redis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成功失败，直接返回即可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redisstringResultEntity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}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else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logger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.info(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宋体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短信发送失败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短信发送失败，直接将结果返回前端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sendShortMessageEntity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执行会员注册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memberVo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modelMap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"/auth/member/do/register"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memberRegister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(MemberVo memberVo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ModelMap modelMap){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String registerView =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"/register/member-register"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//1.VO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参数检查，必要参数是否为空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tips = checkReq(memberVo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modelMap)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if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(!StringUtils.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isEmpty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(tips)){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modelMap.addAttribute(CrowdConstant.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REGISTER_CHECK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tips)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registerView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//2.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从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redis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中拿出验证码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messageCodeKey = CrowdConstant.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REDIS_MESSAGE_CODE_PREFIX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+memberVo.getPhoneNum()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ResultEntity&lt;String&gt; messageCodeEntity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redisRemoteService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.getRedisValueByKeyRemote(messageCodeKey)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//redis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请求失败，返回注册页面，提示错误消息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if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(ResultEntity.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FAILED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.equals(messageCodeEntity.getResult())){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modelMap.addAttribute(CrowdConstant.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REGISTER_CHECK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CrowdConstant.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REGISTER_FAIL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registerView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//3.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比较表单的验证码和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redis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中拿出的验证码是否一致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userCode = memberVo.getMessageCode()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redisCode = messageCodeEntity.getData()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验证码不一致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if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(!Objects.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equals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(userCode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redisCode)){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modelMap.addAttribute(CrowdConstant.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REGISTER_CHECK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CrowdConstant.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MESSAGE_CODE_ERROR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registerView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//4.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检查账号是否存在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ResultEntity&lt;MemberPo&gt; memberEntity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mySQLRemoteService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.getMemberByLoginacctRemote(memberVo.getLoginacct())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if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(!Objects.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isNull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(memberEntity.getData())){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modelMap.addAttribute(CrowdConstant.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REGISTER_CHECK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CrowdConstant.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LOGINACCT_IS_EXIST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registerView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//5.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密码加密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BCryptPasswordEncoder encoder =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new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BCryptPasswordEncoder()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encodedPwd = encoder.encode(memberVo.getUserpswd())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memberVo.setUserpswd(encodedPwd)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//6.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执行保存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MemberPo memberPo =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new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MemberPo()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BeanUtils.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copyProperties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(memberVo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memberPo)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ResultEntity&lt;String&gt; saveMemberPoEntity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mySQLRemoteService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.saveMemberPoRemote(memberPo)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//mysql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工程插入失败，返回注册页面，提示错误消息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if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(ResultEntity.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FAILED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.equals(saveMemberPoEntity.getResult())){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modelMap.addAttribute(CrowdConstant.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REGISTER_CHECK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CrowdConstant.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REGISTER_FAIL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registerView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//7.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保存成功后，删除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redis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中的验证码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redisRemoteService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.removeRedisKeyRemote(messageCodeKey)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//8.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重定向到登录页面，重定向的地址在配置类里面转发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</w:t>
      </w:r>
      <w:r>
        <w:rPr>
          <w:rFonts w:hint="default" w:ascii="Courier New" w:hAnsi="Courier New" w:eastAsia="宋体" w:cs="Courier New"/>
          <w:color w:val="808080"/>
          <w:kern w:val="0"/>
          <w:sz w:val="32"/>
          <w:szCs w:val="3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"redirect:/auth/member/login"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</w:p>
    <w:p>
      <w:pPr>
        <w:keepNext w:val="0"/>
        <w:keepLines w:val="0"/>
        <w:widowControl/>
        <w:suppressLineNumbers w:val="0"/>
        <w:shd w:val="clear" w:fill="2B2B2B"/>
        <w:jc w:val="left"/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B2B2B"/>
        <w:jc w:val="left"/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B2B2B"/>
        <w:jc w:val="left"/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B2B2B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VO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参数检查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checkReq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(MemberVo memberVo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ModelMap modelMap)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检查不通过，返回原来注册页面，提示错误消息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if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(Objects.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isNull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(memberVo)){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CrowdConstant.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REQUEST_IS_EMPTY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if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(StringUtils.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isEmpty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(memberVo.getLoginacct())){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CrowdConstant.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LOGINACCT_IS_EMPTY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if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(StringUtils.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isEmpty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(memberVo.getUserpswd())){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CrowdConstant.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PASD_IS_EMPTY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if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(StringUtils.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isEmpty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(memberVo.getPhoneNum())){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CrowdConstant.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PHONENUM_IS_EMPTY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if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(StringUtils.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isEmpty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(memberVo.getMessageCode())){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CrowdConstant.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MESSAGE_CODE_IS_EMPTY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return null;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重定向后，在配置类配置重定向地址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重定向是为了避免表单重复提交，多次注册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@Configuration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MemberRegisterConfig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implements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WebMvcConfigurer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@Override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addViewControllers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(ViewControllerRegistry registry)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String path =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"/auth/member/register"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 viewName =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"register/member-register"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从首页跳转到注册页面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registry.addViewController(path).setViewName(viewName)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从首页跳转到登录界面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registry.addViewController(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"/auth/member/login"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).setViewName(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"login/member-login"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页面表单和按钮修改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1.给表单的各个字段增加name属性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2.给form表单增加action属性，指定提交地址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3.&lt;a&gt;标签，改成button标签，点击后提交表单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4.增加一个字段，用户昵称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5.页面上获取错误消息提示</w:t>
      </w:r>
    </w:p>
    <w:p>
      <w:pPr>
        <w:rPr>
          <w:rFonts w:hint="eastAsia"/>
          <w:lang w:val="en-US" w:eastAsia="zh-CN"/>
        </w:rPr>
      </w:pP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617335" cy="2596515"/>
            <wp:effectExtent l="0" t="0" r="12065" b="6985"/>
            <wp:docPr id="4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17335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622415" cy="765175"/>
            <wp:effectExtent l="0" t="0" r="6985" b="9525"/>
            <wp:docPr id="4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22415" cy="76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会员登录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检查账号密码正确后，将用户信息存入到Session域，表示用户登录成功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337300" cy="3752850"/>
            <wp:effectExtent l="0" t="0" r="0" b="6350"/>
            <wp:docPr id="4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首页跳转到登录页面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修改a标签的跳转地址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584950" cy="2076450"/>
            <wp:effectExtent l="0" t="0" r="6350" b="6350"/>
            <wp:docPr id="5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5849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登录页面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1.加上thymeleaf模板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2.修改字符集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3.加上base标签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4.表单增加name属性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5.form表单增加action属性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6.注册标签的地址修改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7.登录的a标签改成button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8.页面错误消息提示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member-login.html</w:t>
      </w:r>
      <w:r>
        <w:rPr>
          <w:rFonts w:hint="eastAsia"/>
          <w:lang w:val="en-US" w:eastAsia="zh-CN"/>
        </w:rPr>
        <w:t>页面修改：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000750" cy="2152650"/>
            <wp:effectExtent l="0" t="0" r="6350" b="6350"/>
            <wp:docPr id="5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22415" cy="2524760"/>
            <wp:effectExtent l="0" t="0" r="6985" b="2540"/>
            <wp:docPr id="5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22415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entity工程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将登录后的会员信息存入到Session域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主要存：昵称、邮箱、id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后期在Session域中拿到数据，说明用户是已经登录了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@Data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@AllArgsConstructor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@NoArgsConstructor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MemberLoginVo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Integer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id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username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email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mysql工程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已有相应接口，根据账号查询会员信息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23050" cy="1254125"/>
            <wp:effectExtent l="0" t="0" r="6350" b="3175"/>
            <wp:docPr id="5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23050" cy="125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auth工程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RegisterHandler改名成MemberHandler</w:t>
      </w: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控制器方法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用户登录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memberVo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modelMap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session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"/auth/member/do/login"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login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(MemberVo memberVo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ModelMap modelMap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HttpSession session){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String loginView =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"login/member-login"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//1.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根据账号查询用户信息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loginacct = memberVo.getLoginacct()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ResultEntity&lt;MemberPo&gt; memberEntity=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mySQLRemoteService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.getMemberByLoginacctRemote(loginacct)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if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(ResultEntity.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FAILED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.equalsIgnoreCase(memberEntity.getResult())){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查询失败，返回登录页面，提示错误消息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modelMap.addAttribute(CrowdConstant.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LOGIN_CHECK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CrowdConstant.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LOGIN_FAIL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loginView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MemberPo memberPo = memberEntity.getData()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if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(Objects.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isNull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(memberPo)){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查询不到用户，账号不存在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modelMap.addAttribute(CrowdConstant.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LOGIN_CHECK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CrowdConstant.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LOGINACCT_IS_NOT_EXIST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loginView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//2.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远程调用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mysql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工程接口，根据账号查询会员信息，进行密码校验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userpswd = memberVo.getUserpswd()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userpswdDataBase = memberPo.getUserpswd()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BCryptPasswordEncoder encoder =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new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BCryptPasswordEncoder()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注意要使用这个方法来进行密码校验，因为就算同一个密码，每次加密的盐值都不同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boolean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matches = encoder.matches(userpswd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userpswdDataBase)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if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(!matches){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密码不正确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modelMap.addAttribute(CrowdConstant.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LOGIN_CHECK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CrowdConstant.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PSWD_ERROR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loginView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//3.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密码校验通过，将登录信息存入到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Session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域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MemberLoginVo memberLoginVo =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new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MemberLoginVo(memberPo.getId()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memberPo.getUsername()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memberPo.getEmail())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session.setAttribute(CrowdConstant.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LOGIN_MEMBER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memberLoginVo)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//4.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重定向到会员中心页面，避免表单重复提交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"redirect:/auth/to/member-center"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配置类</w:t>
      </w:r>
    </w:p>
    <w:p>
      <w:pPr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配置类</w:t>
      </w:r>
      <w:r>
        <w:rPr>
          <w:rFonts w:hint="default"/>
          <w:lang w:val="en-US" w:eastAsia="zh-CN"/>
        </w:rPr>
        <w:t>MemberRegisterConfig</w:t>
      </w:r>
      <w:r>
        <w:rPr>
          <w:rFonts w:hint="eastAsia"/>
          <w:lang w:val="en-US" w:eastAsia="zh-CN"/>
        </w:rPr>
        <w:t>，配置 登录成功后跳转到个人中心的地址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6065" cy="3039110"/>
            <wp:effectExtent l="0" t="0" r="635" b="8890"/>
            <wp:docPr id="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16065" cy="30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个人中心页面</w:t>
      </w: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发起项目</w:t>
      </w:r>
    </w:p>
    <w:p>
      <w:pPr>
        <w:rPr>
          <w:rFonts w:hint="eastAsia"/>
          <w:lang w:val="en-US" w:eastAsia="zh-CN"/>
        </w:rPr>
      </w:pPr>
    </w:p>
    <w:p>
      <w:pPr>
        <w:pStyle w:val="26"/>
        <w:bidi w:val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展示项目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支付案例</w:t>
      </w: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订单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支付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部署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总结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出错汇总</w:t>
      </w:r>
    </w:p>
    <w:p>
      <w:pPr>
        <w:bidi w:val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环境搭建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搭建mysql和redis工程的时候，单元测试没问题，在浏览器通过控制器方法测试时，请求被拦截了，要求登录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输入这个地址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508750" cy="1130300"/>
            <wp:effectExtent l="0" t="0" r="635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50875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跳转到了这里</w:t>
      </w:r>
    </w:p>
    <w:p>
      <w:pPr>
        <w:pStyle w:val="26"/>
        <w:bidi w:val="0"/>
      </w:pPr>
      <w:r>
        <w:drawing>
          <wp:inline distT="0" distB="0" distL="114300" distR="114300">
            <wp:extent cx="6618605" cy="3780155"/>
            <wp:effectExtent l="0" t="0" r="10795" b="444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18605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</w:pPr>
    </w:p>
    <w:p>
      <w:pPr>
        <w:pStyle w:val="2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出错原因：Mysql工程和redis工程引入的resultentity所在的util工程是后台的工程，这个util工程的依赖是全依赖于其父工程依赖（完全引用），导致引入SpringSecurity，所以就拦截请求，要求登录后访问。</w:t>
      </w:r>
    </w:p>
    <w:p>
      <w:pPr>
        <w:pStyle w:val="26"/>
        <w:bidi w:val="0"/>
        <w:rPr>
          <w:rFonts w:hint="eastAsia"/>
          <w:lang w:val="en-US" w:eastAsia="zh-CN"/>
        </w:rPr>
      </w:pPr>
    </w:p>
    <w:p>
      <w:pPr>
        <w:pStyle w:val="2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修改：新建一个util工程，新建resultentity类，Mysql工程和redis工程引入新的util工程</w:t>
      </w:r>
    </w:p>
    <w:p>
      <w:pPr>
        <w:pStyle w:val="26"/>
        <w:bidi w:val="0"/>
      </w:pPr>
      <w:r>
        <w:drawing>
          <wp:inline distT="0" distB="0" distL="114300" distR="114300">
            <wp:extent cx="5403850" cy="1803400"/>
            <wp:effectExtent l="0" t="0" r="635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会员登录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会员注册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authencation工程通过api工程的接口，调用远程redis工程的接口报错：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Field redisRemoteService in com.atguigu.crowd.handler.RegisterHandler required a bean of type 'com.atguigu.crowd.api.RedisRemoteService' that could not be found.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这是因为 authencation 工程的主启动类没加上feign客户端功能开启的注解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134" w:right="737" w:bottom="1134" w:left="73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94F08B"/>
    <w:multiLevelType w:val="multilevel"/>
    <w:tmpl w:val="1A94F08B"/>
    <w:lvl w:ilvl="0" w:tentative="0">
      <w:start w:val="1"/>
      <w:numFmt w:val="chineseCountingThousand"/>
      <w:pStyle w:val="2"/>
      <w:suff w:val="nothing"/>
      <w:lvlText w:val="%1、"/>
      <w:lvlJc w:val="left"/>
      <w:pPr>
        <w:ind w:left="0" w:firstLine="0"/>
      </w:pPr>
      <w:rPr>
        <w:rFonts w:hint="eastAsia"/>
      </w:rPr>
    </w:lvl>
    <w:lvl w:ilvl="1" w:tentative="0">
      <w:start w:val="1"/>
      <w:numFmt w:val="decimal"/>
      <w:pStyle w:val="3"/>
      <w:suff w:val="nothing"/>
      <w:lvlText w:val="%2. "/>
      <w:lvlJc w:val="left"/>
      <w:pPr>
        <w:ind w:left="0" w:firstLine="0"/>
      </w:pPr>
      <w:rPr>
        <w:rFonts w:hint="eastAsia"/>
      </w:rPr>
    </w:lvl>
    <w:lvl w:ilvl="2" w:tentative="0">
      <w:start w:val="1"/>
      <w:numFmt w:val="decimal"/>
      <w:pStyle w:val="4"/>
      <w:suff w:val="nothing"/>
      <w:lvlText w:val="%2.%3."/>
      <w:lvlJc w:val="left"/>
      <w:pPr>
        <w:ind w:left="0" w:firstLine="0"/>
      </w:pPr>
      <w:rPr>
        <w:rFonts w:hint="eastAsia"/>
      </w:rPr>
    </w:lvl>
    <w:lvl w:ilvl="3" w:tentative="0">
      <w:start w:val="1"/>
      <w:numFmt w:val="decimal"/>
      <w:pStyle w:val="5"/>
      <w:lvlText w:val="%2.%3.%4"/>
      <w:lvlJc w:val="left"/>
      <w:pPr>
        <w:ind w:left="0" w:firstLine="0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4E70"/>
    <w:rsid w:val="0000363B"/>
    <w:rsid w:val="00003A6A"/>
    <w:rsid w:val="00006E51"/>
    <w:rsid w:val="00007996"/>
    <w:rsid w:val="00026D8B"/>
    <w:rsid w:val="00027F88"/>
    <w:rsid w:val="00041F61"/>
    <w:rsid w:val="00060490"/>
    <w:rsid w:val="00075085"/>
    <w:rsid w:val="0008267C"/>
    <w:rsid w:val="0008700C"/>
    <w:rsid w:val="000916B8"/>
    <w:rsid w:val="00094D69"/>
    <w:rsid w:val="00096E75"/>
    <w:rsid w:val="00097D2A"/>
    <w:rsid w:val="000A3FDB"/>
    <w:rsid w:val="000B4D7A"/>
    <w:rsid w:val="000B7ED0"/>
    <w:rsid w:val="000C1005"/>
    <w:rsid w:val="000D1BB7"/>
    <w:rsid w:val="000D2A3E"/>
    <w:rsid w:val="000D32A6"/>
    <w:rsid w:val="000E5956"/>
    <w:rsid w:val="000F1015"/>
    <w:rsid w:val="00100519"/>
    <w:rsid w:val="00100DF3"/>
    <w:rsid w:val="001015CA"/>
    <w:rsid w:val="001020C5"/>
    <w:rsid w:val="00102997"/>
    <w:rsid w:val="0011044B"/>
    <w:rsid w:val="00110D3F"/>
    <w:rsid w:val="0012182C"/>
    <w:rsid w:val="001232D5"/>
    <w:rsid w:val="00132E52"/>
    <w:rsid w:val="00136E9F"/>
    <w:rsid w:val="001461F7"/>
    <w:rsid w:val="0015462F"/>
    <w:rsid w:val="001605DA"/>
    <w:rsid w:val="00160E15"/>
    <w:rsid w:val="00177B5E"/>
    <w:rsid w:val="00180869"/>
    <w:rsid w:val="00182852"/>
    <w:rsid w:val="00183C3D"/>
    <w:rsid w:val="00191DBE"/>
    <w:rsid w:val="001A21C3"/>
    <w:rsid w:val="001C3DDD"/>
    <w:rsid w:val="001C6C40"/>
    <w:rsid w:val="001D2CF0"/>
    <w:rsid w:val="001D66C1"/>
    <w:rsid w:val="001E2116"/>
    <w:rsid w:val="001E2A8B"/>
    <w:rsid w:val="001E6CBF"/>
    <w:rsid w:val="001E7D58"/>
    <w:rsid w:val="001F09C4"/>
    <w:rsid w:val="001F37F2"/>
    <w:rsid w:val="002151BC"/>
    <w:rsid w:val="00215D4F"/>
    <w:rsid w:val="00221DDE"/>
    <w:rsid w:val="002238F4"/>
    <w:rsid w:val="0023492E"/>
    <w:rsid w:val="00260B90"/>
    <w:rsid w:val="0026587F"/>
    <w:rsid w:val="00267AB4"/>
    <w:rsid w:val="0027549D"/>
    <w:rsid w:val="002850DA"/>
    <w:rsid w:val="0029411E"/>
    <w:rsid w:val="0029469C"/>
    <w:rsid w:val="00295C1E"/>
    <w:rsid w:val="002B2CF4"/>
    <w:rsid w:val="002C14C9"/>
    <w:rsid w:val="002C6E16"/>
    <w:rsid w:val="002C7CE7"/>
    <w:rsid w:val="002D25B7"/>
    <w:rsid w:val="002D72AA"/>
    <w:rsid w:val="002F0B98"/>
    <w:rsid w:val="002F1585"/>
    <w:rsid w:val="002F2F52"/>
    <w:rsid w:val="00301CBD"/>
    <w:rsid w:val="0030260F"/>
    <w:rsid w:val="0032427D"/>
    <w:rsid w:val="003274DD"/>
    <w:rsid w:val="00345594"/>
    <w:rsid w:val="003510DE"/>
    <w:rsid w:val="00351B88"/>
    <w:rsid w:val="00356AED"/>
    <w:rsid w:val="00365DD1"/>
    <w:rsid w:val="0037367B"/>
    <w:rsid w:val="00374579"/>
    <w:rsid w:val="00376288"/>
    <w:rsid w:val="003804D9"/>
    <w:rsid w:val="00380579"/>
    <w:rsid w:val="003840B6"/>
    <w:rsid w:val="00384680"/>
    <w:rsid w:val="00396E82"/>
    <w:rsid w:val="003A1538"/>
    <w:rsid w:val="003A1F87"/>
    <w:rsid w:val="003B4193"/>
    <w:rsid w:val="003C4E70"/>
    <w:rsid w:val="003C5FA8"/>
    <w:rsid w:val="003D1024"/>
    <w:rsid w:val="003D2ED0"/>
    <w:rsid w:val="003D5EB0"/>
    <w:rsid w:val="003E58F5"/>
    <w:rsid w:val="003E6E1D"/>
    <w:rsid w:val="003E73CB"/>
    <w:rsid w:val="003F3AB4"/>
    <w:rsid w:val="003F6607"/>
    <w:rsid w:val="003F6A58"/>
    <w:rsid w:val="0040005E"/>
    <w:rsid w:val="00400E7A"/>
    <w:rsid w:val="00403F36"/>
    <w:rsid w:val="00414594"/>
    <w:rsid w:val="0041784B"/>
    <w:rsid w:val="0042133A"/>
    <w:rsid w:val="00427743"/>
    <w:rsid w:val="0043199B"/>
    <w:rsid w:val="004327AB"/>
    <w:rsid w:val="004471D9"/>
    <w:rsid w:val="00451466"/>
    <w:rsid w:val="00451A78"/>
    <w:rsid w:val="00461AEA"/>
    <w:rsid w:val="00464FD4"/>
    <w:rsid w:val="00467C62"/>
    <w:rsid w:val="0047038E"/>
    <w:rsid w:val="004865A1"/>
    <w:rsid w:val="0049120F"/>
    <w:rsid w:val="0049771F"/>
    <w:rsid w:val="004B0E91"/>
    <w:rsid w:val="004C0A74"/>
    <w:rsid w:val="004C2E37"/>
    <w:rsid w:val="004C4DB8"/>
    <w:rsid w:val="004D0A8F"/>
    <w:rsid w:val="004D6403"/>
    <w:rsid w:val="004E511E"/>
    <w:rsid w:val="004F3CC4"/>
    <w:rsid w:val="00511070"/>
    <w:rsid w:val="00517C0F"/>
    <w:rsid w:val="00523633"/>
    <w:rsid w:val="00542860"/>
    <w:rsid w:val="00544C18"/>
    <w:rsid w:val="005475FD"/>
    <w:rsid w:val="00550449"/>
    <w:rsid w:val="005551BA"/>
    <w:rsid w:val="00556A5E"/>
    <w:rsid w:val="00556D5A"/>
    <w:rsid w:val="005608E8"/>
    <w:rsid w:val="005878B8"/>
    <w:rsid w:val="00587AF9"/>
    <w:rsid w:val="00590869"/>
    <w:rsid w:val="005923F8"/>
    <w:rsid w:val="005B12B2"/>
    <w:rsid w:val="005B1EB6"/>
    <w:rsid w:val="005B247B"/>
    <w:rsid w:val="005B5F90"/>
    <w:rsid w:val="005C39B3"/>
    <w:rsid w:val="005C4581"/>
    <w:rsid w:val="005C507D"/>
    <w:rsid w:val="005C7ADC"/>
    <w:rsid w:val="005D2111"/>
    <w:rsid w:val="005F0C89"/>
    <w:rsid w:val="00601250"/>
    <w:rsid w:val="00604625"/>
    <w:rsid w:val="00610B4A"/>
    <w:rsid w:val="00613359"/>
    <w:rsid w:val="0061697D"/>
    <w:rsid w:val="00617F4C"/>
    <w:rsid w:val="00624648"/>
    <w:rsid w:val="00627A3D"/>
    <w:rsid w:val="00651636"/>
    <w:rsid w:val="006544B8"/>
    <w:rsid w:val="00660C9A"/>
    <w:rsid w:val="006613A7"/>
    <w:rsid w:val="00666573"/>
    <w:rsid w:val="00671D35"/>
    <w:rsid w:val="00674D2D"/>
    <w:rsid w:val="00680834"/>
    <w:rsid w:val="00684597"/>
    <w:rsid w:val="00692656"/>
    <w:rsid w:val="006B4120"/>
    <w:rsid w:val="006B6AE1"/>
    <w:rsid w:val="006B7E0E"/>
    <w:rsid w:val="006C48DB"/>
    <w:rsid w:val="006C7E4F"/>
    <w:rsid w:val="006E002E"/>
    <w:rsid w:val="006E277F"/>
    <w:rsid w:val="006E29F4"/>
    <w:rsid w:val="006E3D02"/>
    <w:rsid w:val="006E6418"/>
    <w:rsid w:val="006F438E"/>
    <w:rsid w:val="006F4E8B"/>
    <w:rsid w:val="007004D8"/>
    <w:rsid w:val="00712216"/>
    <w:rsid w:val="00716C60"/>
    <w:rsid w:val="00725D9F"/>
    <w:rsid w:val="00730A51"/>
    <w:rsid w:val="007447ED"/>
    <w:rsid w:val="00744B21"/>
    <w:rsid w:val="00750912"/>
    <w:rsid w:val="00765D80"/>
    <w:rsid w:val="007709D8"/>
    <w:rsid w:val="00777775"/>
    <w:rsid w:val="00785699"/>
    <w:rsid w:val="007917CC"/>
    <w:rsid w:val="00791BA6"/>
    <w:rsid w:val="00796FD2"/>
    <w:rsid w:val="00797244"/>
    <w:rsid w:val="007A045C"/>
    <w:rsid w:val="007A430B"/>
    <w:rsid w:val="007C1C65"/>
    <w:rsid w:val="007D4274"/>
    <w:rsid w:val="007D6B70"/>
    <w:rsid w:val="007E64F3"/>
    <w:rsid w:val="007E6F75"/>
    <w:rsid w:val="007F16D4"/>
    <w:rsid w:val="007F2C1A"/>
    <w:rsid w:val="007F41C5"/>
    <w:rsid w:val="0081682E"/>
    <w:rsid w:val="008245FD"/>
    <w:rsid w:val="00827E8E"/>
    <w:rsid w:val="0083524B"/>
    <w:rsid w:val="008360CA"/>
    <w:rsid w:val="00840C7E"/>
    <w:rsid w:val="00843DEB"/>
    <w:rsid w:val="0084557E"/>
    <w:rsid w:val="008469C6"/>
    <w:rsid w:val="00856E23"/>
    <w:rsid w:val="00857753"/>
    <w:rsid w:val="00864269"/>
    <w:rsid w:val="0087117C"/>
    <w:rsid w:val="00873472"/>
    <w:rsid w:val="008773DA"/>
    <w:rsid w:val="0088455B"/>
    <w:rsid w:val="008A15FE"/>
    <w:rsid w:val="008A440B"/>
    <w:rsid w:val="008A4940"/>
    <w:rsid w:val="008B4FFB"/>
    <w:rsid w:val="008B6AFD"/>
    <w:rsid w:val="008C0EFE"/>
    <w:rsid w:val="008D0884"/>
    <w:rsid w:val="008D1D49"/>
    <w:rsid w:val="00904A01"/>
    <w:rsid w:val="009067A5"/>
    <w:rsid w:val="0091658D"/>
    <w:rsid w:val="009258EE"/>
    <w:rsid w:val="00936A45"/>
    <w:rsid w:val="009466B7"/>
    <w:rsid w:val="00947993"/>
    <w:rsid w:val="00951857"/>
    <w:rsid w:val="00954A62"/>
    <w:rsid w:val="009561AC"/>
    <w:rsid w:val="009569AC"/>
    <w:rsid w:val="009872EB"/>
    <w:rsid w:val="009A4C62"/>
    <w:rsid w:val="009B2335"/>
    <w:rsid w:val="009D009C"/>
    <w:rsid w:val="009D7812"/>
    <w:rsid w:val="009D7970"/>
    <w:rsid w:val="009E5FF5"/>
    <w:rsid w:val="009F6E16"/>
    <w:rsid w:val="00A15573"/>
    <w:rsid w:val="00A21128"/>
    <w:rsid w:val="00A24389"/>
    <w:rsid w:val="00A26838"/>
    <w:rsid w:val="00A401CC"/>
    <w:rsid w:val="00A470C3"/>
    <w:rsid w:val="00A54869"/>
    <w:rsid w:val="00A637A1"/>
    <w:rsid w:val="00A640B0"/>
    <w:rsid w:val="00A648D5"/>
    <w:rsid w:val="00A72674"/>
    <w:rsid w:val="00A77137"/>
    <w:rsid w:val="00A771D4"/>
    <w:rsid w:val="00A77BC6"/>
    <w:rsid w:val="00A800C8"/>
    <w:rsid w:val="00A84BFB"/>
    <w:rsid w:val="00A868BF"/>
    <w:rsid w:val="00A93405"/>
    <w:rsid w:val="00A9381F"/>
    <w:rsid w:val="00AA3A4D"/>
    <w:rsid w:val="00AA5759"/>
    <w:rsid w:val="00AB0D8A"/>
    <w:rsid w:val="00AB4B27"/>
    <w:rsid w:val="00AB4C8C"/>
    <w:rsid w:val="00AB62FE"/>
    <w:rsid w:val="00AB6667"/>
    <w:rsid w:val="00AC0569"/>
    <w:rsid w:val="00AE1659"/>
    <w:rsid w:val="00AE1EE3"/>
    <w:rsid w:val="00AE532E"/>
    <w:rsid w:val="00AF7BD1"/>
    <w:rsid w:val="00B01FEB"/>
    <w:rsid w:val="00B07239"/>
    <w:rsid w:val="00B114ED"/>
    <w:rsid w:val="00B161B2"/>
    <w:rsid w:val="00B35CA5"/>
    <w:rsid w:val="00B40965"/>
    <w:rsid w:val="00B5267B"/>
    <w:rsid w:val="00B52DA8"/>
    <w:rsid w:val="00B55DAB"/>
    <w:rsid w:val="00B63D13"/>
    <w:rsid w:val="00B73C0A"/>
    <w:rsid w:val="00B95DE5"/>
    <w:rsid w:val="00B97D82"/>
    <w:rsid w:val="00BB20A7"/>
    <w:rsid w:val="00BD549D"/>
    <w:rsid w:val="00BD6B32"/>
    <w:rsid w:val="00BF0903"/>
    <w:rsid w:val="00BF222F"/>
    <w:rsid w:val="00C04FC5"/>
    <w:rsid w:val="00C1091D"/>
    <w:rsid w:val="00C12CEA"/>
    <w:rsid w:val="00C20899"/>
    <w:rsid w:val="00C26F10"/>
    <w:rsid w:val="00C3792E"/>
    <w:rsid w:val="00C57678"/>
    <w:rsid w:val="00C60F11"/>
    <w:rsid w:val="00C610C8"/>
    <w:rsid w:val="00C66959"/>
    <w:rsid w:val="00C729F0"/>
    <w:rsid w:val="00C73289"/>
    <w:rsid w:val="00C74670"/>
    <w:rsid w:val="00C806FD"/>
    <w:rsid w:val="00C97918"/>
    <w:rsid w:val="00CB2472"/>
    <w:rsid w:val="00CB3732"/>
    <w:rsid w:val="00CB4532"/>
    <w:rsid w:val="00CC36D9"/>
    <w:rsid w:val="00CC764A"/>
    <w:rsid w:val="00CE49E2"/>
    <w:rsid w:val="00D000E3"/>
    <w:rsid w:val="00D030B1"/>
    <w:rsid w:val="00D066D2"/>
    <w:rsid w:val="00D10D40"/>
    <w:rsid w:val="00D11FA8"/>
    <w:rsid w:val="00D2141E"/>
    <w:rsid w:val="00D22DBF"/>
    <w:rsid w:val="00D36754"/>
    <w:rsid w:val="00D41EF7"/>
    <w:rsid w:val="00D4538A"/>
    <w:rsid w:val="00D56FC4"/>
    <w:rsid w:val="00D57C96"/>
    <w:rsid w:val="00D62717"/>
    <w:rsid w:val="00D65D2D"/>
    <w:rsid w:val="00D67373"/>
    <w:rsid w:val="00D75DCC"/>
    <w:rsid w:val="00D772AF"/>
    <w:rsid w:val="00DA2CB5"/>
    <w:rsid w:val="00DA55EF"/>
    <w:rsid w:val="00DB3146"/>
    <w:rsid w:val="00DB3ABE"/>
    <w:rsid w:val="00DB6381"/>
    <w:rsid w:val="00DC1A71"/>
    <w:rsid w:val="00DD153F"/>
    <w:rsid w:val="00DD32E0"/>
    <w:rsid w:val="00DE55D6"/>
    <w:rsid w:val="00DF3254"/>
    <w:rsid w:val="00E0628B"/>
    <w:rsid w:val="00E14EB3"/>
    <w:rsid w:val="00E17D17"/>
    <w:rsid w:val="00E20657"/>
    <w:rsid w:val="00E2772C"/>
    <w:rsid w:val="00E32506"/>
    <w:rsid w:val="00E33C34"/>
    <w:rsid w:val="00E377F7"/>
    <w:rsid w:val="00E4619D"/>
    <w:rsid w:val="00E53950"/>
    <w:rsid w:val="00E61A9D"/>
    <w:rsid w:val="00E72D92"/>
    <w:rsid w:val="00E737C7"/>
    <w:rsid w:val="00E80E72"/>
    <w:rsid w:val="00E8174A"/>
    <w:rsid w:val="00E94AE8"/>
    <w:rsid w:val="00EA7560"/>
    <w:rsid w:val="00EA7D82"/>
    <w:rsid w:val="00EC51C5"/>
    <w:rsid w:val="00EC7ECE"/>
    <w:rsid w:val="00ED2153"/>
    <w:rsid w:val="00ED6D16"/>
    <w:rsid w:val="00EE0B89"/>
    <w:rsid w:val="00EE176B"/>
    <w:rsid w:val="00EF1A64"/>
    <w:rsid w:val="00EF5595"/>
    <w:rsid w:val="00F076DB"/>
    <w:rsid w:val="00F1162D"/>
    <w:rsid w:val="00F136D2"/>
    <w:rsid w:val="00F14C68"/>
    <w:rsid w:val="00F168FD"/>
    <w:rsid w:val="00F21D3A"/>
    <w:rsid w:val="00F2237C"/>
    <w:rsid w:val="00F247D3"/>
    <w:rsid w:val="00F35E7B"/>
    <w:rsid w:val="00F36291"/>
    <w:rsid w:val="00F50710"/>
    <w:rsid w:val="00F51F75"/>
    <w:rsid w:val="00F53261"/>
    <w:rsid w:val="00F5653B"/>
    <w:rsid w:val="00F61A03"/>
    <w:rsid w:val="00F626D9"/>
    <w:rsid w:val="00F63C61"/>
    <w:rsid w:val="00F64A99"/>
    <w:rsid w:val="00F67DFD"/>
    <w:rsid w:val="00FB4A38"/>
    <w:rsid w:val="00FC039E"/>
    <w:rsid w:val="00FC03F8"/>
    <w:rsid w:val="00FD444A"/>
    <w:rsid w:val="00FD5D94"/>
    <w:rsid w:val="00FD6637"/>
    <w:rsid w:val="00FE1362"/>
    <w:rsid w:val="00FE5FB9"/>
    <w:rsid w:val="011E345F"/>
    <w:rsid w:val="014F040F"/>
    <w:rsid w:val="01AD7F3A"/>
    <w:rsid w:val="01BC1D35"/>
    <w:rsid w:val="01F95FF4"/>
    <w:rsid w:val="02090E1E"/>
    <w:rsid w:val="02412BF2"/>
    <w:rsid w:val="02D52F01"/>
    <w:rsid w:val="03575D08"/>
    <w:rsid w:val="03584D23"/>
    <w:rsid w:val="03B95F17"/>
    <w:rsid w:val="03E8485D"/>
    <w:rsid w:val="03F75293"/>
    <w:rsid w:val="04487D85"/>
    <w:rsid w:val="049F0BA8"/>
    <w:rsid w:val="059004AD"/>
    <w:rsid w:val="05FF4210"/>
    <w:rsid w:val="073F5183"/>
    <w:rsid w:val="077348B3"/>
    <w:rsid w:val="07A32EA6"/>
    <w:rsid w:val="07BE4F27"/>
    <w:rsid w:val="07D66841"/>
    <w:rsid w:val="08317820"/>
    <w:rsid w:val="087F04F7"/>
    <w:rsid w:val="0945426B"/>
    <w:rsid w:val="0A1F1B8F"/>
    <w:rsid w:val="0A525870"/>
    <w:rsid w:val="0BAC1B70"/>
    <w:rsid w:val="0BBF3DF2"/>
    <w:rsid w:val="0C6010EE"/>
    <w:rsid w:val="0C621774"/>
    <w:rsid w:val="0C867045"/>
    <w:rsid w:val="0CC16197"/>
    <w:rsid w:val="0CF94EE0"/>
    <w:rsid w:val="0D132FD3"/>
    <w:rsid w:val="0D77519D"/>
    <w:rsid w:val="0DB865A1"/>
    <w:rsid w:val="0DC854DC"/>
    <w:rsid w:val="0DD03C0A"/>
    <w:rsid w:val="0DDF12F9"/>
    <w:rsid w:val="0DE24913"/>
    <w:rsid w:val="0DFA1A12"/>
    <w:rsid w:val="0E5A6680"/>
    <w:rsid w:val="0E733ED5"/>
    <w:rsid w:val="0EB675B8"/>
    <w:rsid w:val="0EFF66BA"/>
    <w:rsid w:val="0F77092A"/>
    <w:rsid w:val="0F9D717B"/>
    <w:rsid w:val="0FB974DA"/>
    <w:rsid w:val="100460CD"/>
    <w:rsid w:val="103B2D5B"/>
    <w:rsid w:val="10732C02"/>
    <w:rsid w:val="10C37125"/>
    <w:rsid w:val="110F1E6F"/>
    <w:rsid w:val="11233CF9"/>
    <w:rsid w:val="11267920"/>
    <w:rsid w:val="11872743"/>
    <w:rsid w:val="11BE30F2"/>
    <w:rsid w:val="11DC3B16"/>
    <w:rsid w:val="11F216EC"/>
    <w:rsid w:val="122E71EC"/>
    <w:rsid w:val="12677A1C"/>
    <w:rsid w:val="12877905"/>
    <w:rsid w:val="12C52BE3"/>
    <w:rsid w:val="131D27FD"/>
    <w:rsid w:val="13764701"/>
    <w:rsid w:val="13A97D0B"/>
    <w:rsid w:val="13DA797E"/>
    <w:rsid w:val="15F80FD1"/>
    <w:rsid w:val="163B7DE5"/>
    <w:rsid w:val="166A368D"/>
    <w:rsid w:val="16C13C23"/>
    <w:rsid w:val="173C7683"/>
    <w:rsid w:val="174947CC"/>
    <w:rsid w:val="17821F61"/>
    <w:rsid w:val="188B4C64"/>
    <w:rsid w:val="189A0768"/>
    <w:rsid w:val="18D26D7A"/>
    <w:rsid w:val="1938718C"/>
    <w:rsid w:val="1A613641"/>
    <w:rsid w:val="1A68162A"/>
    <w:rsid w:val="1A952836"/>
    <w:rsid w:val="1AD6638B"/>
    <w:rsid w:val="1AFF03DD"/>
    <w:rsid w:val="1B062755"/>
    <w:rsid w:val="1B8B40EF"/>
    <w:rsid w:val="1BA53215"/>
    <w:rsid w:val="1BBF6AAB"/>
    <w:rsid w:val="1BDC55D3"/>
    <w:rsid w:val="1C637C79"/>
    <w:rsid w:val="1C6431C0"/>
    <w:rsid w:val="1E007E17"/>
    <w:rsid w:val="1E324914"/>
    <w:rsid w:val="1EB14987"/>
    <w:rsid w:val="1F3D51A5"/>
    <w:rsid w:val="1F545A06"/>
    <w:rsid w:val="1F5D7609"/>
    <w:rsid w:val="203E5CB3"/>
    <w:rsid w:val="204C7302"/>
    <w:rsid w:val="204D21B7"/>
    <w:rsid w:val="205238F1"/>
    <w:rsid w:val="20CF3342"/>
    <w:rsid w:val="21075E9A"/>
    <w:rsid w:val="222729DE"/>
    <w:rsid w:val="22355B95"/>
    <w:rsid w:val="224B7CFA"/>
    <w:rsid w:val="22584EB4"/>
    <w:rsid w:val="23056566"/>
    <w:rsid w:val="235C79FC"/>
    <w:rsid w:val="23BB08D6"/>
    <w:rsid w:val="23D97C00"/>
    <w:rsid w:val="24214287"/>
    <w:rsid w:val="24966816"/>
    <w:rsid w:val="249A11CE"/>
    <w:rsid w:val="255E179E"/>
    <w:rsid w:val="25661BBE"/>
    <w:rsid w:val="25D96FB8"/>
    <w:rsid w:val="25F16D74"/>
    <w:rsid w:val="25FE1F57"/>
    <w:rsid w:val="261E5C13"/>
    <w:rsid w:val="261F4B13"/>
    <w:rsid w:val="26306993"/>
    <w:rsid w:val="26766496"/>
    <w:rsid w:val="274D30BF"/>
    <w:rsid w:val="276B029B"/>
    <w:rsid w:val="27736C86"/>
    <w:rsid w:val="27AC7A78"/>
    <w:rsid w:val="28010A81"/>
    <w:rsid w:val="283832DB"/>
    <w:rsid w:val="287E4983"/>
    <w:rsid w:val="28D4610B"/>
    <w:rsid w:val="28DE37ED"/>
    <w:rsid w:val="28EA708F"/>
    <w:rsid w:val="291B755A"/>
    <w:rsid w:val="29A1067C"/>
    <w:rsid w:val="2A71150B"/>
    <w:rsid w:val="2AA9050D"/>
    <w:rsid w:val="2B4D1A38"/>
    <w:rsid w:val="2B923B05"/>
    <w:rsid w:val="2BBC6615"/>
    <w:rsid w:val="2BCA4C40"/>
    <w:rsid w:val="2C107522"/>
    <w:rsid w:val="2C771DB7"/>
    <w:rsid w:val="2CB01B04"/>
    <w:rsid w:val="2CE82DC9"/>
    <w:rsid w:val="2CF42247"/>
    <w:rsid w:val="2CF567B4"/>
    <w:rsid w:val="2DF22B80"/>
    <w:rsid w:val="2DFB5AEB"/>
    <w:rsid w:val="2E201EB4"/>
    <w:rsid w:val="2E3164D5"/>
    <w:rsid w:val="2E7426E2"/>
    <w:rsid w:val="2EE510C9"/>
    <w:rsid w:val="2FB05937"/>
    <w:rsid w:val="2FDF39A2"/>
    <w:rsid w:val="2FF02BD7"/>
    <w:rsid w:val="30302553"/>
    <w:rsid w:val="307B362F"/>
    <w:rsid w:val="30AC6D1C"/>
    <w:rsid w:val="30D03B0A"/>
    <w:rsid w:val="3160738A"/>
    <w:rsid w:val="318A5A13"/>
    <w:rsid w:val="31AB4895"/>
    <w:rsid w:val="31C50D8A"/>
    <w:rsid w:val="321115DD"/>
    <w:rsid w:val="32276E4C"/>
    <w:rsid w:val="32520A0A"/>
    <w:rsid w:val="325849C9"/>
    <w:rsid w:val="32B857DD"/>
    <w:rsid w:val="32BD767E"/>
    <w:rsid w:val="334C5B4D"/>
    <w:rsid w:val="33B5493E"/>
    <w:rsid w:val="33D93A49"/>
    <w:rsid w:val="341E1179"/>
    <w:rsid w:val="3480777C"/>
    <w:rsid w:val="34D579D3"/>
    <w:rsid w:val="351D4228"/>
    <w:rsid w:val="353D2EAC"/>
    <w:rsid w:val="362C28BE"/>
    <w:rsid w:val="36C332B3"/>
    <w:rsid w:val="36DF64B5"/>
    <w:rsid w:val="37490D77"/>
    <w:rsid w:val="37707E99"/>
    <w:rsid w:val="37740E0E"/>
    <w:rsid w:val="377567F3"/>
    <w:rsid w:val="37F14643"/>
    <w:rsid w:val="389F262E"/>
    <w:rsid w:val="38C265FD"/>
    <w:rsid w:val="390A28AA"/>
    <w:rsid w:val="392312FD"/>
    <w:rsid w:val="3923621B"/>
    <w:rsid w:val="392C44EF"/>
    <w:rsid w:val="398A0DDE"/>
    <w:rsid w:val="3A2054B4"/>
    <w:rsid w:val="3A294990"/>
    <w:rsid w:val="3A5806AC"/>
    <w:rsid w:val="3A865823"/>
    <w:rsid w:val="3A9943EB"/>
    <w:rsid w:val="3AB53D5A"/>
    <w:rsid w:val="3AB92CF9"/>
    <w:rsid w:val="3AD33F9C"/>
    <w:rsid w:val="3AE003EE"/>
    <w:rsid w:val="3B116152"/>
    <w:rsid w:val="3B9A7FF9"/>
    <w:rsid w:val="3C32142F"/>
    <w:rsid w:val="3C3443C9"/>
    <w:rsid w:val="3C52010D"/>
    <w:rsid w:val="3CE0144D"/>
    <w:rsid w:val="3CE14F23"/>
    <w:rsid w:val="3D072417"/>
    <w:rsid w:val="3D4370FC"/>
    <w:rsid w:val="3DAB1494"/>
    <w:rsid w:val="3E1D016A"/>
    <w:rsid w:val="3E9C01B0"/>
    <w:rsid w:val="3EA73F49"/>
    <w:rsid w:val="3EC3784E"/>
    <w:rsid w:val="3ED917A7"/>
    <w:rsid w:val="3EED3D36"/>
    <w:rsid w:val="3F246E21"/>
    <w:rsid w:val="3F4B0EB8"/>
    <w:rsid w:val="3F852313"/>
    <w:rsid w:val="3FA92589"/>
    <w:rsid w:val="40694D06"/>
    <w:rsid w:val="40A570C9"/>
    <w:rsid w:val="40CB69FB"/>
    <w:rsid w:val="4127018A"/>
    <w:rsid w:val="41411E7E"/>
    <w:rsid w:val="41520DC5"/>
    <w:rsid w:val="41A31105"/>
    <w:rsid w:val="41C37BE2"/>
    <w:rsid w:val="42153EC0"/>
    <w:rsid w:val="424A6729"/>
    <w:rsid w:val="425606E3"/>
    <w:rsid w:val="42AE2E15"/>
    <w:rsid w:val="42CB598E"/>
    <w:rsid w:val="43FD5F4C"/>
    <w:rsid w:val="4412254A"/>
    <w:rsid w:val="443E4D63"/>
    <w:rsid w:val="44A92C32"/>
    <w:rsid w:val="44FC09A3"/>
    <w:rsid w:val="456242BE"/>
    <w:rsid w:val="45863CA0"/>
    <w:rsid w:val="45D0764F"/>
    <w:rsid w:val="461727BA"/>
    <w:rsid w:val="462F56CF"/>
    <w:rsid w:val="464154AB"/>
    <w:rsid w:val="469D77B1"/>
    <w:rsid w:val="46A33BD9"/>
    <w:rsid w:val="47704D2B"/>
    <w:rsid w:val="47AC0A83"/>
    <w:rsid w:val="47E94B6F"/>
    <w:rsid w:val="481141A3"/>
    <w:rsid w:val="4936506F"/>
    <w:rsid w:val="49472E83"/>
    <w:rsid w:val="497F7767"/>
    <w:rsid w:val="49DE70F2"/>
    <w:rsid w:val="4A480B81"/>
    <w:rsid w:val="4A60524F"/>
    <w:rsid w:val="4A994B71"/>
    <w:rsid w:val="4AA667C7"/>
    <w:rsid w:val="4AAA167B"/>
    <w:rsid w:val="4BDC1744"/>
    <w:rsid w:val="4C606F7D"/>
    <w:rsid w:val="4CAA484F"/>
    <w:rsid w:val="4CD4683E"/>
    <w:rsid w:val="4D0D6447"/>
    <w:rsid w:val="4D1979B3"/>
    <w:rsid w:val="4D217706"/>
    <w:rsid w:val="4D5B6036"/>
    <w:rsid w:val="4D5C7A30"/>
    <w:rsid w:val="4D6F705A"/>
    <w:rsid w:val="4D766B1D"/>
    <w:rsid w:val="4D825D95"/>
    <w:rsid w:val="4DF771AB"/>
    <w:rsid w:val="4E260AF2"/>
    <w:rsid w:val="4E4F5AEA"/>
    <w:rsid w:val="4E5755CE"/>
    <w:rsid w:val="4E990F72"/>
    <w:rsid w:val="4EA413EB"/>
    <w:rsid w:val="4F615A9A"/>
    <w:rsid w:val="4F652ECB"/>
    <w:rsid w:val="4F743EE7"/>
    <w:rsid w:val="4F756013"/>
    <w:rsid w:val="50234684"/>
    <w:rsid w:val="50330AC4"/>
    <w:rsid w:val="5053340C"/>
    <w:rsid w:val="506D0433"/>
    <w:rsid w:val="5077489E"/>
    <w:rsid w:val="50CA785E"/>
    <w:rsid w:val="510D4409"/>
    <w:rsid w:val="5149570C"/>
    <w:rsid w:val="51501695"/>
    <w:rsid w:val="527B2DFD"/>
    <w:rsid w:val="52876CF3"/>
    <w:rsid w:val="52D93418"/>
    <w:rsid w:val="53D01932"/>
    <w:rsid w:val="54BC13BC"/>
    <w:rsid w:val="55003C1C"/>
    <w:rsid w:val="55A73591"/>
    <w:rsid w:val="55AD3BA1"/>
    <w:rsid w:val="56222837"/>
    <w:rsid w:val="57087A91"/>
    <w:rsid w:val="57173744"/>
    <w:rsid w:val="57347090"/>
    <w:rsid w:val="573C6A6A"/>
    <w:rsid w:val="57676930"/>
    <w:rsid w:val="5782783C"/>
    <w:rsid w:val="57BC5693"/>
    <w:rsid w:val="585B49FD"/>
    <w:rsid w:val="58811B41"/>
    <w:rsid w:val="58AA1D7B"/>
    <w:rsid w:val="58AC67D2"/>
    <w:rsid w:val="58DC2666"/>
    <w:rsid w:val="592048F3"/>
    <w:rsid w:val="5A273858"/>
    <w:rsid w:val="5A4E7EA8"/>
    <w:rsid w:val="5B243567"/>
    <w:rsid w:val="5B7A39D5"/>
    <w:rsid w:val="5B7F4822"/>
    <w:rsid w:val="5BA0335C"/>
    <w:rsid w:val="5C2928BA"/>
    <w:rsid w:val="5C2F444D"/>
    <w:rsid w:val="5C4A5067"/>
    <w:rsid w:val="5C82218E"/>
    <w:rsid w:val="5CE43B2E"/>
    <w:rsid w:val="5D8B5569"/>
    <w:rsid w:val="5DA96425"/>
    <w:rsid w:val="5DD27208"/>
    <w:rsid w:val="5DED6833"/>
    <w:rsid w:val="5DEE6D93"/>
    <w:rsid w:val="5E000E44"/>
    <w:rsid w:val="5E23526F"/>
    <w:rsid w:val="5E235C69"/>
    <w:rsid w:val="5E6F63CD"/>
    <w:rsid w:val="5EC07641"/>
    <w:rsid w:val="5F462270"/>
    <w:rsid w:val="5F73433C"/>
    <w:rsid w:val="5FF40F09"/>
    <w:rsid w:val="600E59A7"/>
    <w:rsid w:val="601A0EE8"/>
    <w:rsid w:val="60236ED2"/>
    <w:rsid w:val="605470DC"/>
    <w:rsid w:val="60A72926"/>
    <w:rsid w:val="617B61C1"/>
    <w:rsid w:val="61F03B35"/>
    <w:rsid w:val="62A25AC8"/>
    <w:rsid w:val="62B152C7"/>
    <w:rsid w:val="63340B4D"/>
    <w:rsid w:val="63D87459"/>
    <w:rsid w:val="644A0DA2"/>
    <w:rsid w:val="646A38BE"/>
    <w:rsid w:val="64AE43F6"/>
    <w:rsid w:val="64D00EEB"/>
    <w:rsid w:val="651D2745"/>
    <w:rsid w:val="656D0E35"/>
    <w:rsid w:val="65810F34"/>
    <w:rsid w:val="65841F8B"/>
    <w:rsid w:val="65D06CF8"/>
    <w:rsid w:val="662727E4"/>
    <w:rsid w:val="664C5E71"/>
    <w:rsid w:val="67125DF8"/>
    <w:rsid w:val="673E0043"/>
    <w:rsid w:val="67446045"/>
    <w:rsid w:val="675B1D05"/>
    <w:rsid w:val="677D364D"/>
    <w:rsid w:val="678B59E5"/>
    <w:rsid w:val="67937F9A"/>
    <w:rsid w:val="67EE6C85"/>
    <w:rsid w:val="680543A6"/>
    <w:rsid w:val="682E034F"/>
    <w:rsid w:val="683A0FD5"/>
    <w:rsid w:val="686A30D5"/>
    <w:rsid w:val="68804D33"/>
    <w:rsid w:val="6910546E"/>
    <w:rsid w:val="699D3878"/>
    <w:rsid w:val="69D17D19"/>
    <w:rsid w:val="69E35C93"/>
    <w:rsid w:val="6A036763"/>
    <w:rsid w:val="6A1A6322"/>
    <w:rsid w:val="6A1E21FD"/>
    <w:rsid w:val="6B024524"/>
    <w:rsid w:val="6B184711"/>
    <w:rsid w:val="6B4D717D"/>
    <w:rsid w:val="6C2D40CE"/>
    <w:rsid w:val="6C433B97"/>
    <w:rsid w:val="6C5D7871"/>
    <w:rsid w:val="6C9758FE"/>
    <w:rsid w:val="6CC14BDC"/>
    <w:rsid w:val="6D540F23"/>
    <w:rsid w:val="6D856061"/>
    <w:rsid w:val="6DB0320F"/>
    <w:rsid w:val="6DC85522"/>
    <w:rsid w:val="6DF50003"/>
    <w:rsid w:val="6DF83772"/>
    <w:rsid w:val="6E281A97"/>
    <w:rsid w:val="6E4001D4"/>
    <w:rsid w:val="6E5435CE"/>
    <w:rsid w:val="6F6105B4"/>
    <w:rsid w:val="6F997583"/>
    <w:rsid w:val="6FA201F0"/>
    <w:rsid w:val="6FCD7968"/>
    <w:rsid w:val="70387D59"/>
    <w:rsid w:val="709753BD"/>
    <w:rsid w:val="71013272"/>
    <w:rsid w:val="71D12284"/>
    <w:rsid w:val="71D46264"/>
    <w:rsid w:val="71F2625F"/>
    <w:rsid w:val="72456F09"/>
    <w:rsid w:val="72993B84"/>
    <w:rsid w:val="72A76ED1"/>
    <w:rsid w:val="72B50C5F"/>
    <w:rsid w:val="731500BF"/>
    <w:rsid w:val="732316D1"/>
    <w:rsid w:val="73E12C49"/>
    <w:rsid w:val="743C38E7"/>
    <w:rsid w:val="746C3FF3"/>
    <w:rsid w:val="748165B7"/>
    <w:rsid w:val="748D5074"/>
    <w:rsid w:val="74967746"/>
    <w:rsid w:val="74BE65C5"/>
    <w:rsid w:val="74C051E6"/>
    <w:rsid w:val="75041DE3"/>
    <w:rsid w:val="751E582E"/>
    <w:rsid w:val="75502AF0"/>
    <w:rsid w:val="760A2134"/>
    <w:rsid w:val="76312A5D"/>
    <w:rsid w:val="765C1699"/>
    <w:rsid w:val="76A3505E"/>
    <w:rsid w:val="76AB51AA"/>
    <w:rsid w:val="76F25556"/>
    <w:rsid w:val="77854A64"/>
    <w:rsid w:val="77D95CD1"/>
    <w:rsid w:val="78043057"/>
    <w:rsid w:val="78603EFE"/>
    <w:rsid w:val="789B4764"/>
    <w:rsid w:val="78F150DF"/>
    <w:rsid w:val="79761A04"/>
    <w:rsid w:val="79A55D75"/>
    <w:rsid w:val="79F409CA"/>
    <w:rsid w:val="7A455A6F"/>
    <w:rsid w:val="7B9F27BE"/>
    <w:rsid w:val="7CA80E39"/>
    <w:rsid w:val="7CD1682F"/>
    <w:rsid w:val="7CDE67A5"/>
    <w:rsid w:val="7D8E411C"/>
    <w:rsid w:val="7DA17143"/>
    <w:rsid w:val="7DDD786E"/>
    <w:rsid w:val="7E144949"/>
    <w:rsid w:val="7E640254"/>
    <w:rsid w:val="7EB927E8"/>
    <w:rsid w:val="7EDC57A1"/>
    <w:rsid w:val="7F184112"/>
    <w:rsid w:val="7F7D047C"/>
    <w:rsid w:val="7FD25BB3"/>
    <w:rsid w:val="7FDD2841"/>
    <w:rsid w:val="7FE24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keepLines/>
      <w:widowControl w:val="0"/>
      <w:spacing w:before="100" w:after="100" w:line="400" w:lineRule="exact"/>
      <w:ind w:firstLine="200" w:firstLineChars="200"/>
      <w:jc w:val="both"/>
    </w:pPr>
    <w:rPr>
      <w:rFonts w:eastAsia="微软雅黑" w:asciiTheme="minorHAnsi" w:hAnsiTheme="minorHAnsi" w:cstheme="minorBidi"/>
      <w:kern w:val="2"/>
      <w:sz w:val="28"/>
      <w:szCs w:val="22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9"/>
    <w:pPr>
      <w:numPr>
        <w:ilvl w:val="0"/>
        <w:numId w:val="1"/>
      </w:numPr>
      <w:spacing w:line="500" w:lineRule="exact"/>
      <w:ind w:firstLineChars="0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3"/>
    <w:unhideWhenUsed/>
    <w:qFormat/>
    <w:uiPriority w:val="9"/>
    <w:pPr>
      <w:numPr>
        <w:ilvl w:val="1"/>
        <w:numId w:val="1"/>
      </w:numPr>
      <w:spacing w:before="200" w:after="200"/>
      <w:ind w:firstLineChars="0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4"/>
    <w:unhideWhenUsed/>
    <w:qFormat/>
    <w:uiPriority w:val="9"/>
    <w:pPr>
      <w:numPr>
        <w:ilvl w:val="2"/>
        <w:numId w:val="1"/>
      </w:numPr>
      <w:adjustRightInd w:val="0"/>
      <w:snapToGrid w:val="0"/>
      <w:spacing w:before="200" w:after="200"/>
      <w:ind w:firstLineChars="0"/>
      <w:outlineLvl w:val="2"/>
    </w:pPr>
    <w:rPr>
      <w:rFonts w:asciiTheme="minorAscii" w:hAnsiTheme="minorAscii"/>
      <w:b/>
      <w:bCs/>
      <w:snapToGrid w:val="0"/>
      <w:sz w:val="32"/>
      <w:szCs w:val="32"/>
    </w:rPr>
  </w:style>
  <w:style w:type="paragraph" w:styleId="5">
    <w:name w:val="heading 4"/>
    <w:basedOn w:val="1"/>
    <w:next w:val="1"/>
    <w:link w:val="25"/>
    <w:unhideWhenUsed/>
    <w:qFormat/>
    <w:uiPriority w:val="9"/>
    <w:pPr>
      <w:numPr>
        <w:ilvl w:val="3"/>
        <w:numId w:val="1"/>
      </w:numPr>
      <w:spacing w:before="200" w:after="200"/>
      <w:ind w:firstLineChars="0"/>
      <w:outlineLvl w:val="3"/>
    </w:pPr>
    <w:rPr>
      <w:rFonts w:asciiTheme="majorHAnsi" w:hAnsiTheme="majorHAnsi" w:cstheme="majorBidi"/>
      <w:b/>
      <w:bCs/>
      <w:szCs w:val="28"/>
    </w:rPr>
  </w:style>
  <w:style w:type="character" w:default="1" w:styleId="16">
    <w:name w:val="Default Paragraph Font"/>
    <w:semiHidden/>
    <w:unhideWhenUsed/>
    <w:qFormat/>
    <w:uiPriority w:val="1"/>
  </w:style>
  <w:style w:type="table" w:default="1" w:styleId="1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link w:val="35"/>
    <w:semiHidden/>
    <w:unhideWhenUsed/>
    <w:qFormat/>
    <w:uiPriority w:val="99"/>
    <w:pPr>
      <w:spacing w:after="120"/>
    </w:pPr>
  </w:style>
  <w:style w:type="paragraph" w:styleId="7">
    <w:name w:val="toc 3"/>
    <w:basedOn w:val="1"/>
    <w:next w:val="1"/>
    <w:unhideWhenUsed/>
    <w:qFormat/>
    <w:uiPriority w:val="39"/>
    <w:pPr>
      <w:ind w:left="840" w:leftChars="400"/>
    </w:pPr>
  </w:style>
  <w:style w:type="paragraph" w:styleId="8">
    <w:name w:val="Balloon Text"/>
    <w:basedOn w:val="1"/>
    <w:link w:val="36"/>
    <w:semiHidden/>
    <w:unhideWhenUsed/>
    <w:qFormat/>
    <w:uiPriority w:val="99"/>
    <w:pPr>
      <w:spacing w:before="0" w:after="0" w:line="240" w:lineRule="auto"/>
    </w:pPr>
    <w:rPr>
      <w:sz w:val="18"/>
      <w:szCs w:val="18"/>
    </w:rPr>
  </w:style>
  <w:style w:type="paragraph" w:styleId="9">
    <w:name w:val="footer"/>
    <w:basedOn w:val="1"/>
    <w:link w:val="31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paragraph" w:styleId="10">
    <w:name w:val="header"/>
    <w:basedOn w:val="1"/>
    <w:link w:val="3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paragraph" w:styleId="11">
    <w:name w:val="toc 1"/>
    <w:basedOn w:val="1"/>
    <w:next w:val="1"/>
    <w:unhideWhenUsed/>
    <w:qFormat/>
    <w:uiPriority w:val="39"/>
  </w:style>
  <w:style w:type="paragraph" w:styleId="12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3">
    <w:name w:val="HTML Preformatted"/>
    <w:basedOn w:val="1"/>
    <w:link w:val="29"/>
    <w:unhideWhenUsed/>
    <w:qFormat/>
    <w:uiPriority w:val="99"/>
    <w:pPr>
      <w:keepLines w:val="0"/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4">
    <w:name w:val="Normal (Web)"/>
    <w:basedOn w:val="1"/>
    <w:unhideWhenUsed/>
    <w:qFormat/>
    <w:uiPriority w:val="99"/>
    <w:pPr>
      <w:keepLines w:val="0"/>
      <w:widowControl/>
      <w:spacing w:beforeAutospacing="1" w:afterAutospacing="1" w:line="240" w:lineRule="auto"/>
      <w:ind w:firstLine="0" w:firstLineChars="0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7">
    <w:name w:val="Strong"/>
    <w:basedOn w:val="16"/>
    <w:qFormat/>
    <w:uiPriority w:val="22"/>
    <w:rPr>
      <w:b/>
    </w:rPr>
  </w:style>
  <w:style w:type="character" w:styleId="18">
    <w:name w:val="FollowedHyperlink"/>
    <w:basedOn w:val="16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9">
    <w:name w:val="Hyperlink"/>
    <w:basedOn w:val="1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0">
    <w:name w:val="HTML Code"/>
    <w:basedOn w:val="16"/>
    <w:unhideWhenUsed/>
    <w:qFormat/>
    <w:uiPriority w:val="99"/>
    <w:rPr>
      <w:rFonts w:ascii="宋体" w:hAnsi="宋体" w:eastAsia="宋体" w:cs="宋体"/>
      <w:sz w:val="24"/>
      <w:szCs w:val="24"/>
    </w:rPr>
  </w:style>
  <w:style w:type="paragraph" w:customStyle="1" w:styleId="21">
    <w:name w:val="code"/>
    <w:basedOn w:val="1"/>
    <w:qFormat/>
    <w:uiPriority w:val="0"/>
    <w:rPr>
      <w:rFonts w:hint="eastAsia" w:cs="Courier New" w:asciiTheme="minorAscii" w:hAnsiTheme="minorAscii"/>
    </w:rPr>
  </w:style>
  <w:style w:type="character" w:customStyle="1" w:styleId="22">
    <w:name w:val="标题 1 Char"/>
    <w:basedOn w:val="16"/>
    <w:link w:val="2"/>
    <w:qFormat/>
    <w:uiPriority w:val="9"/>
    <w:rPr>
      <w:rFonts w:eastAsia="微软雅黑"/>
      <w:b/>
      <w:bCs/>
      <w:kern w:val="44"/>
      <w:sz w:val="44"/>
      <w:szCs w:val="44"/>
    </w:rPr>
  </w:style>
  <w:style w:type="character" w:customStyle="1" w:styleId="23">
    <w:name w:val="标题 2 Char"/>
    <w:basedOn w:val="16"/>
    <w:link w:val="3"/>
    <w:qFormat/>
    <w:uiPriority w:val="9"/>
    <w:rPr>
      <w:rFonts w:eastAsia="微软雅黑" w:asciiTheme="majorHAnsi" w:hAnsiTheme="majorHAnsi" w:cstheme="majorBidi"/>
      <w:b/>
      <w:bCs/>
      <w:sz w:val="32"/>
      <w:szCs w:val="32"/>
    </w:rPr>
  </w:style>
  <w:style w:type="character" w:customStyle="1" w:styleId="24">
    <w:name w:val="标题 3 Char"/>
    <w:basedOn w:val="16"/>
    <w:link w:val="4"/>
    <w:qFormat/>
    <w:uiPriority w:val="9"/>
    <w:rPr>
      <w:rFonts w:eastAsia="微软雅黑" w:asciiTheme="minorAscii" w:hAnsiTheme="minorAscii"/>
      <w:b/>
      <w:bCs/>
      <w:snapToGrid w:val="0"/>
      <w:sz w:val="32"/>
      <w:szCs w:val="32"/>
    </w:rPr>
  </w:style>
  <w:style w:type="character" w:customStyle="1" w:styleId="25">
    <w:name w:val="标题 4 Char"/>
    <w:basedOn w:val="16"/>
    <w:link w:val="5"/>
    <w:qFormat/>
    <w:uiPriority w:val="9"/>
    <w:rPr>
      <w:rFonts w:eastAsia="微软雅黑" w:asciiTheme="majorHAnsi" w:hAnsiTheme="majorHAnsi" w:cstheme="majorBidi"/>
      <w:b/>
      <w:bCs/>
      <w:sz w:val="28"/>
      <w:szCs w:val="28"/>
    </w:rPr>
  </w:style>
  <w:style w:type="paragraph" w:customStyle="1" w:styleId="26">
    <w:name w:val="图片"/>
    <w:basedOn w:val="1"/>
    <w:link w:val="27"/>
    <w:qFormat/>
    <w:uiPriority w:val="0"/>
    <w:pPr>
      <w:spacing w:line="360" w:lineRule="auto"/>
    </w:pPr>
  </w:style>
  <w:style w:type="character" w:customStyle="1" w:styleId="27">
    <w:name w:val="图片 字符"/>
    <w:basedOn w:val="16"/>
    <w:link w:val="26"/>
    <w:qFormat/>
    <w:uiPriority w:val="0"/>
    <w:rPr>
      <w:rFonts w:eastAsia="微软雅黑"/>
      <w:sz w:val="28"/>
    </w:rPr>
  </w:style>
  <w:style w:type="paragraph" w:styleId="28">
    <w:name w:val="No Spacing"/>
    <w:qFormat/>
    <w:uiPriority w:val="1"/>
    <w:pPr>
      <w:keepNext/>
      <w:keepLines/>
      <w:widowControl w:val="0"/>
      <w:jc w:val="both"/>
    </w:pPr>
    <w:rPr>
      <w:rFonts w:eastAsia="微软雅黑" w:asciiTheme="minorHAnsi" w:hAnsiTheme="minorHAnsi" w:cstheme="minorBidi"/>
      <w:kern w:val="2"/>
      <w:sz w:val="28"/>
      <w:szCs w:val="22"/>
      <w:lang w:val="en-US" w:eastAsia="zh-CN" w:bidi="ar-SA"/>
    </w:rPr>
  </w:style>
  <w:style w:type="character" w:customStyle="1" w:styleId="29">
    <w:name w:val="HTML 预设格式 Char"/>
    <w:basedOn w:val="16"/>
    <w:link w:val="13"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30">
    <w:name w:val="页眉 Char"/>
    <w:basedOn w:val="16"/>
    <w:link w:val="10"/>
    <w:qFormat/>
    <w:uiPriority w:val="99"/>
    <w:rPr>
      <w:rFonts w:eastAsia="微软雅黑"/>
      <w:sz w:val="18"/>
      <w:szCs w:val="18"/>
    </w:rPr>
  </w:style>
  <w:style w:type="character" w:customStyle="1" w:styleId="31">
    <w:name w:val="页脚 Char"/>
    <w:basedOn w:val="16"/>
    <w:link w:val="9"/>
    <w:qFormat/>
    <w:uiPriority w:val="99"/>
    <w:rPr>
      <w:rFonts w:eastAsia="微软雅黑"/>
      <w:sz w:val="18"/>
      <w:szCs w:val="18"/>
    </w:rPr>
  </w:style>
  <w:style w:type="paragraph" w:customStyle="1" w:styleId="32">
    <w:name w:val="代码"/>
    <w:basedOn w:val="13"/>
    <w:link w:val="33"/>
    <w:qFormat/>
    <w:uiPriority w:val="0"/>
    <w:pPr>
      <w:shd w:val="clear" w:color="auto" w:fill="E7E6E6" w:themeFill="background2"/>
    </w:pPr>
    <w:rPr>
      <w:rFonts w:ascii="Courier New" w:hAnsi="Courier New"/>
      <w:color w:val="000000"/>
      <w:sz w:val="21"/>
      <w:szCs w:val="27"/>
    </w:rPr>
  </w:style>
  <w:style w:type="character" w:customStyle="1" w:styleId="33">
    <w:name w:val="代码 字符"/>
    <w:basedOn w:val="29"/>
    <w:link w:val="32"/>
    <w:qFormat/>
    <w:uiPriority w:val="0"/>
    <w:rPr>
      <w:rFonts w:ascii="Courier New" w:hAnsi="Courier New" w:eastAsia="宋体" w:cs="宋体"/>
      <w:color w:val="000000"/>
      <w:kern w:val="0"/>
      <w:sz w:val="24"/>
      <w:szCs w:val="27"/>
      <w:shd w:val="clear" w:color="auto" w:fill="E7E6E6" w:themeFill="background2"/>
    </w:rPr>
  </w:style>
  <w:style w:type="paragraph" w:styleId="34">
    <w:name w:val="List Paragraph"/>
    <w:basedOn w:val="1"/>
    <w:qFormat/>
    <w:uiPriority w:val="34"/>
    <w:pPr>
      <w:ind w:firstLine="420"/>
    </w:pPr>
  </w:style>
  <w:style w:type="character" w:customStyle="1" w:styleId="35">
    <w:name w:val="正文文本 Char"/>
    <w:basedOn w:val="16"/>
    <w:link w:val="6"/>
    <w:semiHidden/>
    <w:qFormat/>
    <w:uiPriority w:val="99"/>
    <w:rPr>
      <w:rFonts w:eastAsia="微软雅黑"/>
      <w:sz w:val="28"/>
    </w:rPr>
  </w:style>
  <w:style w:type="character" w:customStyle="1" w:styleId="36">
    <w:name w:val="批注框文本 Char"/>
    <w:basedOn w:val="16"/>
    <w:link w:val="8"/>
    <w:semiHidden/>
    <w:qFormat/>
    <w:uiPriority w:val="99"/>
    <w:rPr>
      <w:rFonts w:eastAsia="微软雅黑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6" Type="http://schemas.openxmlformats.org/officeDocument/2006/relationships/fontTable" Target="fontTable.xml"/><Relationship Id="rId65" Type="http://schemas.openxmlformats.org/officeDocument/2006/relationships/customXml" Target="../customXml/item2.xml"/><Relationship Id="rId64" Type="http://schemas.openxmlformats.org/officeDocument/2006/relationships/numbering" Target="numbering.xml"/><Relationship Id="rId63" Type="http://schemas.openxmlformats.org/officeDocument/2006/relationships/customXml" Target="../customXml/item1.xml"/><Relationship Id="rId62" Type="http://schemas.openxmlformats.org/officeDocument/2006/relationships/image" Target="media/image53.png"/><Relationship Id="rId61" Type="http://schemas.openxmlformats.org/officeDocument/2006/relationships/image" Target="media/image52.png"/><Relationship Id="rId60" Type="http://schemas.openxmlformats.org/officeDocument/2006/relationships/image" Target="media/image51.png"/><Relationship Id="rId6" Type="http://schemas.openxmlformats.org/officeDocument/2006/relationships/footer" Target="footer1.xml"/><Relationship Id="rId59" Type="http://schemas.openxmlformats.org/officeDocument/2006/relationships/image" Target="media/image50.png"/><Relationship Id="rId58" Type="http://schemas.openxmlformats.org/officeDocument/2006/relationships/image" Target="media/image49.png"/><Relationship Id="rId57" Type="http://schemas.openxmlformats.org/officeDocument/2006/relationships/image" Target="media/image48.png"/><Relationship Id="rId56" Type="http://schemas.openxmlformats.org/officeDocument/2006/relationships/image" Target="media/image47.png"/><Relationship Id="rId55" Type="http://schemas.openxmlformats.org/officeDocument/2006/relationships/image" Target="media/image46.png"/><Relationship Id="rId54" Type="http://schemas.openxmlformats.org/officeDocument/2006/relationships/image" Target="media/image45.png"/><Relationship Id="rId53" Type="http://schemas.openxmlformats.org/officeDocument/2006/relationships/image" Target="media/image44.png"/><Relationship Id="rId52" Type="http://schemas.openxmlformats.org/officeDocument/2006/relationships/image" Target="media/image43.png"/><Relationship Id="rId51" Type="http://schemas.openxmlformats.org/officeDocument/2006/relationships/image" Target="media/image42.png"/><Relationship Id="rId50" Type="http://schemas.openxmlformats.org/officeDocument/2006/relationships/image" Target="media/image41.png"/><Relationship Id="rId5" Type="http://schemas.openxmlformats.org/officeDocument/2006/relationships/header" Target="header3.xml"/><Relationship Id="rId49" Type="http://schemas.openxmlformats.org/officeDocument/2006/relationships/image" Target="media/image40.png"/><Relationship Id="rId48" Type="http://schemas.openxmlformats.org/officeDocument/2006/relationships/image" Target="media/image39.png"/><Relationship Id="rId47" Type="http://schemas.openxmlformats.org/officeDocument/2006/relationships/image" Target="media/image38.png"/><Relationship Id="rId46" Type="http://schemas.openxmlformats.org/officeDocument/2006/relationships/image" Target="media/image37.png"/><Relationship Id="rId45" Type="http://schemas.openxmlformats.org/officeDocument/2006/relationships/image" Target="media/image36.png"/><Relationship Id="rId44" Type="http://schemas.openxmlformats.org/officeDocument/2006/relationships/image" Target="media/image35.png"/><Relationship Id="rId43" Type="http://schemas.openxmlformats.org/officeDocument/2006/relationships/image" Target="media/image34.png"/><Relationship Id="rId42" Type="http://schemas.openxmlformats.org/officeDocument/2006/relationships/image" Target="media/image33.png"/><Relationship Id="rId41" Type="http://schemas.openxmlformats.org/officeDocument/2006/relationships/image" Target="media/image32.png"/><Relationship Id="rId40" Type="http://schemas.openxmlformats.org/officeDocument/2006/relationships/image" Target="media/image31.png"/><Relationship Id="rId4" Type="http://schemas.openxmlformats.org/officeDocument/2006/relationships/header" Target="header2.xml"/><Relationship Id="rId39" Type="http://schemas.openxmlformats.org/officeDocument/2006/relationships/image" Target="media/image30.png"/><Relationship Id="rId38" Type="http://schemas.openxmlformats.org/officeDocument/2006/relationships/image" Target="media/image29.png"/><Relationship Id="rId37" Type="http://schemas.openxmlformats.org/officeDocument/2006/relationships/image" Target="media/image28.png"/><Relationship Id="rId36" Type="http://schemas.openxmlformats.org/officeDocument/2006/relationships/image" Target="media/image27.png"/><Relationship Id="rId35" Type="http://schemas.openxmlformats.org/officeDocument/2006/relationships/image" Target="media/image26.png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header" Target="header1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 bwMode="auto">
        <a:solidFill>
          <a:srgbClr val="FFFFFF"/>
        </a:solidFill>
        <a:ln w="9525">
          <a:solidFill>
            <a:srgbClr val="000000"/>
          </a:solidFill>
          <a:miter lim="800000"/>
        </a:ln>
      </a:spPr>
      <a:bodyPr rot="0" vert="horz" wrap="square" lIns="91440" tIns="45720" rIns="91440" bIns="45720" anchor="t" anchorCtr="0">
        <a:noAutofit/>
      </a:bodyPr>
      <a:lstStyle/>
    </a:tx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1217406-9F6D-4889-A66F-CB54F43A7E1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9F05083F</Template>
  <Pages>26</Pages>
  <Words>2411</Words>
  <Characters>13745</Characters>
  <Lines>114</Lines>
  <Paragraphs>32</Paragraphs>
  <TotalTime>62</TotalTime>
  <ScaleCrop>false</ScaleCrop>
  <LinksUpToDate>false</LinksUpToDate>
  <CharactersWithSpaces>16124</CharactersWithSpaces>
  <Application>WPS Office_11.8.2.9086_F1E327BC-269C-435d-A152-05C5408002CA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2023-03-23T13:43:00Z</dcterms:created>
  <dc:creator>树云 农</dc:creator>
  <cp:lastModifiedBy>shuyun</cp:lastModifiedBy>
  <cp:lastPrinted>2024-06-18T06:45:00Z</cp:lastPrinted>
  <dcterms:modified xsi:type="dcterms:W3CDTF">2024-10-15T01:43:17Z</dcterms:modified>
  <cp:revision>263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2052-11.8.2.9086</vt:lpwstr>
  </property>
</Properties>
</file>