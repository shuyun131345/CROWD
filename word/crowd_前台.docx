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SpringCloud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bidi w:val="0"/>
      </w:pPr>
      <w:r>
        <w:t xml:space="preserve">注册中心：Eureka  </w:t>
      </w:r>
    </w:p>
    <w:p>
      <w:pPr>
        <w:bidi w:val="0"/>
      </w:pPr>
      <w:r>
        <w:t xml:space="preserve">负载均衡：Ribbon  </w:t>
      </w:r>
    </w:p>
    <w:p>
      <w:pPr>
        <w:bidi w:val="0"/>
      </w:pPr>
      <w:r>
        <w:t xml:space="preserve">声明式调用远程方法：Feign  </w:t>
      </w:r>
    </w:p>
    <w:p>
      <w:pPr>
        <w:bidi w:val="0"/>
      </w:pPr>
      <w:r>
        <w:t xml:space="preserve">熔断、降级、监控：Hystrix  </w:t>
      </w:r>
    </w:p>
    <w:p>
      <w:pPr>
        <w:bidi w:val="0"/>
        <w:rPr>
          <w:rFonts w:hint="eastAsia"/>
          <w:lang w:val="en-US" w:eastAsia="zh-CN"/>
        </w:rPr>
      </w:pPr>
      <w:r>
        <w:t>网关：Zuul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0510" cy="306006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基础工程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86350" cy="20891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父工程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父工程，用于管理依赖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78917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依赖导入：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&lt;dependencyManagement&gt;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导入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SpringCloud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需要使用的依赖信息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spring-cloud-dependencies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Greenwich.SR2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&lt;type&gt;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pom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&lt;/type&gt;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import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依赖范围表示将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spring-cloud-dependencies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包中的依赖信息导入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import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导入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SpringBoot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需要使用的依赖信息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spring-boot-dependencies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&lt;type&gt;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pom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&lt;/type&gt;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import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&lt;/dependencyManagement&gt;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common工程依赖父工程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打jar包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145" cy="4688205"/>
            <wp:effectExtent l="0" t="0" r="82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只有一个实体类：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empName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Double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empSalary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provider工程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springboot工程，jar包，依赖父工程和common工程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com.atguigu.springcloud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common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2.主启动类：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ProviderMain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(ProviderMain.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3.application.yml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28950" cy="755650"/>
            <wp:effectExtent l="0" t="0" r="635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4.控制器方法：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8"/>
          <w:szCs w:val="28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"/provider/getReomteEmploee"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10001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1000.05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com.atguigu.springcloud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common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(ConsumerMain.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3.application.yml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76550" cy="1035050"/>
            <wp:effectExtent l="0" t="0" r="635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4.创建配置类，提供RestTemplate，用于远程调用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ConsumerConfig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@Bean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RestTemplate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getRestTemplate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RestTemplate()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HumanResourceHandler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RestTemplate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restTemplate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"/consumer/getEmploee"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getEmploeeRemote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远程调用方法的主机地址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host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"http://localhost:1000"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远程调用方法的具体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url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"/provider/getReomteEmploee"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通过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restTemplate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调用远程方法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restTemplate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.getForObject(host+url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1、启动provider工程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2、启动consumer工程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3、访问consumer工程的 </w:t>
      </w:r>
      <w:r>
        <w:rPr>
          <w:rFonts w:hint="default"/>
          <w:lang w:val="en-US" w:eastAsia="zh-CN"/>
        </w:rPr>
        <w:t>getEmploeeRemote</w:t>
      </w:r>
      <w:r>
        <w:rPr>
          <w:rFonts w:hint="eastAsia"/>
          <w:lang w:val="en-US" w:eastAsia="zh-CN"/>
        </w:rPr>
        <w:t>方法，返回的是provider工程的调用结果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54600" cy="15113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t>Eureka 注册中心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工程创建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4584700"/>
            <wp:effectExtent l="0" t="0" r="1206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bidi w:val="0"/>
        <w:rPr>
          <w:rFonts w:hint="default"/>
          <w:lang w:val="en-US" w:eastAsia="zh-CN"/>
        </w:rPr>
      </w:pPr>
      <w:r>
        <w:t>@EnableEurekaServer</w:t>
      </w:r>
      <w:r>
        <w:rPr>
          <w:rFonts w:hint="eastAsia"/>
          <w:lang w:val="en-US" w:eastAsia="zh-CN"/>
        </w:rPr>
        <w:t xml:space="preserve"> 注解表示 </w:t>
      </w:r>
      <w:r>
        <w:t>启用 Eureka 服务器功能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EurekaMain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(EurekaMain.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application.yml配置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localhost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false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false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}/eureka/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启动服务器后，访问 localhost:5000，看到如下界面，说明eureka注册中心创建成功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685" cy="3393440"/>
            <wp:effectExtent l="0" t="0" r="571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将provider注册到eureka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provider工程做如下修改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1.增加依赖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2.增加配置application.yml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29300" cy="205740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3.重新启动后，刷新eureka注册中心的地址，可以看到如下界面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509520"/>
            <wp:effectExtent l="0" t="0" r="1270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显示unknown是因为</w:t>
      </w:r>
      <w:r>
        <w:t>provider 工程没有指定应用名称，指定应用名称配置方式如下：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95950" cy="2984500"/>
            <wp:effectExtent l="0" t="0" r="635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eureka注册中心显示如下：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264410"/>
            <wp:effectExtent l="0" t="0" r="10160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以后在 SpringCloud 环境下开发，每一个微服务工程都要设置一个应用名称。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consumer使用微服务名称调用provider</w:t>
      </w:r>
    </w:p>
    <w:p>
      <w:pPr>
        <w:pStyle w:val="26"/>
        <w:bidi w:val="0"/>
      </w:pPr>
      <w:r>
        <w:drawing>
          <wp:inline distT="0" distB="0" distL="114300" distR="114300">
            <wp:extent cx="5187950" cy="2774950"/>
            <wp:effectExtent l="0" t="0" r="635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eureka-client是eureka客户端，用来注册到eureka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ribbon是将 微服务名转换成具体的ip和端口，负载均衡方式调用远程微服务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spring-cloud-starter-netflix-ribbon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2.application.yml配置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配置微服务名称和eureka服务器地址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19650" cy="2578100"/>
            <wp:effectExtent l="0" t="0" r="635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3.获取远程调用方法的Bean加上 @LoadBalance注解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ConsumerConfig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@Bean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@LoadBalanced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RestTemplate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getRestTemplate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RestTemplate()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4.控制器方法远程调用</w:t>
      </w:r>
    </w:p>
    <w:p>
      <w:pPr>
        <w:pStyle w:val="26"/>
        <w:bidi w:val="0"/>
      </w:pPr>
      <w:r>
        <w:drawing>
          <wp:inline distT="0" distB="0" distL="114300" distR="114300">
            <wp:extent cx="5835650" cy="38989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Feign远程方法调用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54650" cy="3365500"/>
            <wp:effectExtent l="0" t="0" r="635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1.common中声明接口和抽象方法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2.provider中声明与common中的接口相同的实现类，声明具体的方法（不是实现）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3.consumer中装配common中的接口，调用相应的方法。需要在启动类加上</w:t>
      </w:r>
      <w:r>
        <w:t>@EnableFeignClients</w:t>
      </w:r>
      <w:r>
        <w:rPr>
          <w:rFonts w:hint="eastAsia"/>
          <w:lang w:val="en-US" w:eastAsia="zh-CN"/>
        </w:rPr>
        <w:t>注解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 xml:space="preserve">           &lt;groupId&gt;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org.springframework.cloud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&lt;/groupId&gt;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 xml:space="preserve">           &lt;artifactId&gt;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spring-cloud-starter-openfeign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&lt;/artifactId&gt;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 xml:space="preserve">       &lt;/dependency&gt;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2.创建远程调用方法的接口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注意，接口所在包要符合springboot扫描规则，要被扫描到IOC容器里面才能被consumer工程使用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注意：这里的方法要和</w:t>
      </w:r>
      <w:r>
        <w:rPr>
          <w:rFonts w:hint="default"/>
          <w:lang w:val="en-US" w:eastAsia="zh-CN"/>
        </w:rPr>
        <w:t xml:space="preserve"> Provider</w:t>
      </w:r>
      <w:r>
        <w:rPr>
          <w:rFonts w:hint="eastAsia"/>
          <w:lang w:val="en-US" w:eastAsia="zh-CN"/>
        </w:rPr>
        <w:t>中的具体实现的方法的声明要一致</w:t>
      </w:r>
    </w:p>
    <w:p>
      <w:pPr>
        <w:bidi w:val="0"/>
      </w:pPr>
      <w:r>
        <w:rPr>
          <w:rFonts w:hint="default"/>
          <w:lang w:val="en-US" w:eastAsia="zh-CN"/>
        </w:rPr>
        <w:t>@RequestMapping</w:t>
      </w:r>
      <w:r>
        <w:rPr>
          <w:rFonts w:hint="eastAsia"/>
          <w:lang w:val="en-US" w:eastAsia="zh-CN"/>
        </w:rPr>
        <w:t>注解的</w:t>
      </w:r>
      <w:r>
        <w:rPr>
          <w:rFonts w:hint="default"/>
          <w:lang w:val="en-US" w:eastAsia="zh-CN"/>
        </w:rPr>
        <w:t>url</w:t>
      </w:r>
      <w:r>
        <w:rPr>
          <w:rFonts w:hint="eastAsia"/>
          <w:lang w:val="en-US" w:eastAsia="zh-CN"/>
        </w:rPr>
        <w:t>地址、</w:t>
      </w:r>
      <w:r>
        <w:rPr>
          <w:rFonts w:hint="default"/>
          <w:lang w:val="en-US" w:eastAsia="zh-CN"/>
        </w:rPr>
        <w:t>@RequestParam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@RequestBody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@PathVariable</w:t>
      </w:r>
      <w:r>
        <w:rPr>
          <w:rFonts w:hint="eastAsia"/>
          <w:lang w:val="en-US" w:eastAsia="zh-CN"/>
        </w:rPr>
        <w:t>两边一致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eastAsia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"/provider/getReomteEmploee"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Feign-consumer工程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1.新建feign-consumer工程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不使用原来的consumer工程了，重新建一个consumer工程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4666615"/>
            <wp:effectExtent l="0" t="0" r="8890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2.引入依赖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ribbon注解在common中的feign已经引入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com.atguigu.springcloud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common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3.主启动类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加上@EnableFeignClients注解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启用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Feign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@EnableFeignClients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ConsumerFeignMain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(ConsumerFeignMain.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4.application.yml配置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配置端口、微服务名称、eureka注册服务器地址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feign-consumer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http://localhost:5000/eureka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FeignConsumerHandler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装配远程调用微服务的接口，然后就可以像本地调用一样了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employeeRemoteService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"/feign/getRemoteEmployee"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getRemoteEmployee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Employee remoteEmploee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employeeRemoteService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.getRemoteEmploee()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remoteEmploee.toString()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先启动eureka，再启动provider和consumer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服务已经注册上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1145" cy="2410460"/>
            <wp:effectExtent l="0" t="0" r="8255" b="254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调用consumer的接口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42000" cy="1295400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简单传参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1.common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要加上@RequestParam注解，指定传参的名称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3075940"/>
            <wp:effectExtent l="0" t="0" r="12065" b="1016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2.consumer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调用远程方法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9875" cy="3941445"/>
            <wp:effectExtent l="0" t="0" r="9525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3.provider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方法声明要和common中的一致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@RequestParam注解也要加上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3665220"/>
            <wp:effectExtent l="0" t="0" r="12065" b="508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复杂传参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67400" cy="2667000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Hystrix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分布式系统面临的问题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07000" cy="4292600"/>
            <wp:effectExtent l="0" t="0" r="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微服务架构体系下，服务间的调用错综复杂，交织成一张大网。如果其中某个节点突然无法正常工作，则访问它的众多服务都会被卡住，进而有更多服务被卡住，系统中的线程、CPU、内存等资源有可能被迅速耗尽，最终整个服务体系崩溃。</w:t>
      </w:r>
    </w:p>
    <w:p>
      <w:pPr>
        <w:bidi w:val="0"/>
        <w:rPr>
          <w:rFonts w:hint="eastAsia"/>
          <w:lang w:val="en-US" w:eastAsia="zh-CN"/>
        </w:rPr>
      </w:pPr>
      <w:r>
        <w:t>我们管这样的现象叫服务雪崩。</w:t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r>
        <w:br w:type="page"/>
      </w:r>
    </w:p>
    <w:p>
      <w:pPr>
        <w:pStyle w:val="4"/>
        <w:bidi w:val="0"/>
      </w:pPr>
      <w:r>
        <w:t xml:space="preserve">Hytrix 介绍 </w:t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bidi w:val="0"/>
      </w:pPr>
      <w:r>
        <w:t>Hystrix 是一个用于处理分布式系统的延迟和容错的开源库，在分布式系统里，许多依赖不可避免的会调用失败，比如超时、异常等，Hystrix 能够保证在一个依赖出问题的情况下，不会导致整体服务失败，避免级联故障，以提高分布式系统的弹性。</w:t>
      </w:r>
    </w:p>
    <w:p>
      <w:pPr>
        <w:bidi w:val="0"/>
      </w:pPr>
      <w:r>
        <w:t xml:space="preserve">“断路器”本身是一种开关装置，当某个服务单元发生故障之后，通过断路器的故障监控（类似熔断保险丝），向调用方返回一个符合预期的、可处理的备选响应（FallBack），而不是长时间的等待或者抛出调用方无法处理的异常，这样就保证了服务调用方的线程不会被长时间、不必要地占用，从而避免了故障在分布式系统中的蔓延，乃至雪崩。 </w:t>
      </w:r>
    </w:p>
    <w:p>
      <w:pPr>
        <w:bidi w:val="0"/>
      </w:pPr>
      <w:r>
        <w:t>Hytrix 能够提供服务降级、服务熔断、服务限流、接近实时的监控等方面的功能。</w:t>
      </w:r>
    </w:p>
    <w:p/>
    <w:p>
      <w:pPr>
        <w:pStyle w:val="4"/>
        <w:bidi w:val="0"/>
      </w:pPr>
      <w:r>
        <w:t xml:space="preserve">服务熔断机制 </w:t>
      </w:r>
    </w:p>
    <w:p>
      <w:pPr>
        <w:bidi w:val="0"/>
      </w:pPr>
      <w:r>
        <w:t xml:space="preserve">熔断机制是应对雪崩效应的一种微服务链路保护机制。 </w:t>
      </w:r>
    </w:p>
    <w:p>
      <w:pPr>
        <w:bidi w:val="0"/>
        <w:rPr>
          <w:rFonts w:hint="eastAsia"/>
          <w:lang w:val="en-US" w:eastAsia="zh-CN"/>
        </w:rPr>
      </w:pPr>
      <w:r>
        <w:t>当扇出链路的某个微服务不可用或者响应时间太长时，会进行服务的降级，进而熔断该节点微服务的调用，快速响应错误信息。当检测到该节点微服务调用响应正常后恢复调用链路。在 SpringCloud 框架里熔断机制通过 Hystrix 实现。Hystrix 会监控微服务间调用的状况，当失败的调用到一定阈值，缺省是 5 秒内 20 次调用失败就会启动熔断机制。熔断机制的注解是@HystrixCommand。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22900" cy="2749550"/>
            <wp:effectExtent l="0" t="0" r="0" b="635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熔断-provider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1.在provider工程中引入hystrix依赖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E8BF6A"/>
          <w:kern w:val="0"/>
          <w:sz w:val="28"/>
          <w:szCs w:val="28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spring-cloud-starter-netflix-hystrix</w:t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>&lt;/dependency&gt;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2.主启动类加上注解 </w:t>
      </w:r>
      <w:r>
        <w:rPr>
          <w:rFonts w:ascii="宋体" w:hAnsi="宋体" w:eastAsia="宋体" w:cs="宋体"/>
          <w:sz w:val="24"/>
          <w:szCs w:val="24"/>
        </w:rPr>
        <w:t>@EnableCircuitBreaker</w:t>
      </w:r>
      <w:r>
        <w:rPr>
          <w:rFonts w:hint="eastAsia"/>
          <w:lang w:val="en-US" w:eastAsia="zh-CN"/>
        </w:rPr>
        <w:t xml:space="preserve"> 启用断路器功能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2559050"/>
            <wp:effectExtent l="0" t="0" r="0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3.创建ResultEntity，统一作为Ajax请求和远程方法调用返回的类型，放在common工程中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83200" cy="4146550"/>
            <wp:effectExtent l="0" t="0" r="0" b="635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4.provider控制器方法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①在原来的方法上加上注解，指定方法调用出错后调用的熔断方法</w:t>
      </w:r>
    </w:p>
    <w:p>
      <w:pPr>
        <w:bidi w:val="0"/>
      </w:pPr>
      <w:r>
        <w:t>@HystrixCommand 注解通过 fallbackMethod 属性指定断路情况下要调用的备份方法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②新增熔断方法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@HystrixCommand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(fallbackMethod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"getEmpBackUp"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"/provider/hystrix"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ResultEntity&lt;Employee&gt;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getEmp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"haha"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.equals(key)){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 new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RuntimeException()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10002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10100.05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ResultEntity&lt;Employee&gt;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getEmpBackUp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触发熔断机制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F95FF4"/>
    <w:rsid w:val="02090E1E"/>
    <w:rsid w:val="02412BF2"/>
    <w:rsid w:val="02D52F01"/>
    <w:rsid w:val="03F75293"/>
    <w:rsid w:val="04487D85"/>
    <w:rsid w:val="049F0BA8"/>
    <w:rsid w:val="05FF4210"/>
    <w:rsid w:val="073F5183"/>
    <w:rsid w:val="077348B3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F12F9"/>
    <w:rsid w:val="0DE24913"/>
    <w:rsid w:val="0EFF66BA"/>
    <w:rsid w:val="0F77092A"/>
    <w:rsid w:val="0F9D717B"/>
    <w:rsid w:val="10732C02"/>
    <w:rsid w:val="10C37125"/>
    <w:rsid w:val="11267920"/>
    <w:rsid w:val="11BE30F2"/>
    <w:rsid w:val="122E71EC"/>
    <w:rsid w:val="12677A1C"/>
    <w:rsid w:val="12C52BE3"/>
    <w:rsid w:val="13764701"/>
    <w:rsid w:val="13A97D0B"/>
    <w:rsid w:val="13DA797E"/>
    <w:rsid w:val="15F80FD1"/>
    <w:rsid w:val="163B7DE5"/>
    <w:rsid w:val="166A368D"/>
    <w:rsid w:val="173C7683"/>
    <w:rsid w:val="17821F61"/>
    <w:rsid w:val="1938718C"/>
    <w:rsid w:val="1A613641"/>
    <w:rsid w:val="1A68162A"/>
    <w:rsid w:val="1A952836"/>
    <w:rsid w:val="1AFF03DD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D21B7"/>
    <w:rsid w:val="205238F1"/>
    <w:rsid w:val="20CF3342"/>
    <w:rsid w:val="21075E9A"/>
    <w:rsid w:val="222729DE"/>
    <w:rsid w:val="22355B95"/>
    <w:rsid w:val="224B7CFA"/>
    <w:rsid w:val="22584EB4"/>
    <w:rsid w:val="235C79FC"/>
    <w:rsid w:val="23BB08D6"/>
    <w:rsid w:val="249A11CE"/>
    <w:rsid w:val="25D96FB8"/>
    <w:rsid w:val="25F16D74"/>
    <w:rsid w:val="25FE1F57"/>
    <w:rsid w:val="261E5C13"/>
    <w:rsid w:val="26306993"/>
    <w:rsid w:val="26766496"/>
    <w:rsid w:val="274D30BF"/>
    <w:rsid w:val="276B029B"/>
    <w:rsid w:val="283832DB"/>
    <w:rsid w:val="28D4610B"/>
    <w:rsid w:val="28DE37ED"/>
    <w:rsid w:val="291B755A"/>
    <w:rsid w:val="29A1067C"/>
    <w:rsid w:val="2AA9050D"/>
    <w:rsid w:val="2B4D1A38"/>
    <w:rsid w:val="2BBC6615"/>
    <w:rsid w:val="2CB01B04"/>
    <w:rsid w:val="2CE82DC9"/>
    <w:rsid w:val="2CF42247"/>
    <w:rsid w:val="2E201EB4"/>
    <w:rsid w:val="2E3164D5"/>
    <w:rsid w:val="2E7426E2"/>
    <w:rsid w:val="2EE510C9"/>
    <w:rsid w:val="2FB05937"/>
    <w:rsid w:val="2FF02BD7"/>
    <w:rsid w:val="307B362F"/>
    <w:rsid w:val="30D03B0A"/>
    <w:rsid w:val="3160738A"/>
    <w:rsid w:val="318A5A13"/>
    <w:rsid w:val="31C50D8A"/>
    <w:rsid w:val="321115DD"/>
    <w:rsid w:val="32520A0A"/>
    <w:rsid w:val="32BD767E"/>
    <w:rsid w:val="334C5B4D"/>
    <w:rsid w:val="33D93A49"/>
    <w:rsid w:val="341E1179"/>
    <w:rsid w:val="3480777C"/>
    <w:rsid w:val="34D579D3"/>
    <w:rsid w:val="353D2EAC"/>
    <w:rsid w:val="362C28BE"/>
    <w:rsid w:val="36C332B3"/>
    <w:rsid w:val="37490D77"/>
    <w:rsid w:val="377567F3"/>
    <w:rsid w:val="37F14643"/>
    <w:rsid w:val="389F262E"/>
    <w:rsid w:val="38C265FD"/>
    <w:rsid w:val="3923621B"/>
    <w:rsid w:val="398A0DDE"/>
    <w:rsid w:val="3A2054B4"/>
    <w:rsid w:val="3A5806AC"/>
    <w:rsid w:val="3A865823"/>
    <w:rsid w:val="3A9943EB"/>
    <w:rsid w:val="3AB53D5A"/>
    <w:rsid w:val="3AB92CF9"/>
    <w:rsid w:val="3AD33F9C"/>
    <w:rsid w:val="3B116152"/>
    <w:rsid w:val="3C32142F"/>
    <w:rsid w:val="3C3443C9"/>
    <w:rsid w:val="3CE0144D"/>
    <w:rsid w:val="3CE14F23"/>
    <w:rsid w:val="3E1D016A"/>
    <w:rsid w:val="3EC3784E"/>
    <w:rsid w:val="3ED917A7"/>
    <w:rsid w:val="3EED3D36"/>
    <w:rsid w:val="3F246E21"/>
    <w:rsid w:val="3FA92589"/>
    <w:rsid w:val="40CB69FB"/>
    <w:rsid w:val="41A31105"/>
    <w:rsid w:val="41C37BE2"/>
    <w:rsid w:val="42153EC0"/>
    <w:rsid w:val="425606E3"/>
    <w:rsid w:val="42AE2E15"/>
    <w:rsid w:val="43FD5F4C"/>
    <w:rsid w:val="4412254A"/>
    <w:rsid w:val="44A92C32"/>
    <w:rsid w:val="44FC09A3"/>
    <w:rsid w:val="456242BE"/>
    <w:rsid w:val="45863CA0"/>
    <w:rsid w:val="45D0764F"/>
    <w:rsid w:val="461727BA"/>
    <w:rsid w:val="464154AB"/>
    <w:rsid w:val="46A33BD9"/>
    <w:rsid w:val="47704D2B"/>
    <w:rsid w:val="47E94B6F"/>
    <w:rsid w:val="481141A3"/>
    <w:rsid w:val="49472E83"/>
    <w:rsid w:val="49DE70F2"/>
    <w:rsid w:val="4A994B71"/>
    <w:rsid w:val="4AA667C7"/>
    <w:rsid w:val="4AAA167B"/>
    <w:rsid w:val="4BDC1744"/>
    <w:rsid w:val="4CAA484F"/>
    <w:rsid w:val="4D0D6447"/>
    <w:rsid w:val="4D1979B3"/>
    <w:rsid w:val="4D217706"/>
    <w:rsid w:val="4D5B6036"/>
    <w:rsid w:val="4D6F705A"/>
    <w:rsid w:val="4D766B1D"/>
    <w:rsid w:val="4D825D95"/>
    <w:rsid w:val="4DF771AB"/>
    <w:rsid w:val="4E260AF2"/>
    <w:rsid w:val="4E4F5AEA"/>
    <w:rsid w:val="4E5755CE"/>
    <w:rsid w:val="4EA413EB"/>
    <w:rsid w:val="4F652ECB"/>
    <w:rsid w:val="4F743EE7"/>
    <w:rsid w:val="50234684"/>
    <w:rsid w:val="50330AC4"/>
    <w:rsid w:val="5053340C"/>
    <w:rsid w:val="50CA785E"/>
    <w:rsid w:val="510D4409"/>
    <w:rsid w:val="52D93418"/>
    <w:rsid w:val="54BC13BC"/>
    <w:rsid w:val="55003C1C"/>
    <w:rsid w:val="55A73591"/>
    <w:rsid w:val="55AD3BA1"/>
    <w:rsid w:val="57347090"/>
    <w:rsid w:val="57676930"/>
    <w:rsid w:val="5782783C"/>
    <w:rsid w:val="57BC5693"/>
    <w:rsid w:val="58811B41"/>
    <w:rsid w:val="58AA1D7B"/>
    <w:rsid w:val="58DC2666"/>
    <w:rsid w:val="5B243567"/>
    <w:rsid w:val="5B7A39D5"/>
    <w:rsid w:val="5B7F4822"/>
    <w:rsid w:val="5BA0335C"/>
    <w:rsid w:val="5C2928BA"/>
    <w:rsid w:val="5C4A5067"/>
    <w:rsid w:val="5CE43B2E"/>
    <w:rsid w:val="5DA96425"/>
    <w:rsid w:val="5DED6833"/>
    <w:rsid w:val="5DEE6D93"/>
    <w:rsid w:val="5E23526F"/>
    <w:rsid w:val="5E235C69"/>
    <w:rsid w:val="5EC07641"/>
    <w:rsid w:val="5F462270"/>
    <w:rsid w:val="5FF40F09"/>
    <w:rsid w:val="600E59A7"/>
    <w:rsid w:val="601A0EE8"/>
    <w:rsid w:val="60A72926"/>
    <w:rsid w:val="62B152C7"/>
    <w:rsid w:val="63340B4D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7D364D"/>
    <w:rsid w:val="678B59E5"/>
    <w:rsid w:val="67EE6C85"/>
    <w:rsid w:val="680543A6"/>
    <w:rsid w:val="682E034F"/>
    <w:rsid w:val="683A0FD5"/>
    <w:rsid w:val="68804D33"/>
    <w:rsid w:val="699D3878"/>
    <w:rsid w:val="69E35C93"/>
    <w:rsid w:val="6A036763"/>
    <w:rsid w:val="6A1A6322"/>
    <w:rsid w:val="6A1E21FD"/>
    <w:rsid w:val="6C2D40CE"/>
    <w:rsid w:val="6C433B97"/>
    <w:rsid w:val="6C5D7871"/>
    <w:rsid w:val="6CC14BDC"/>
    <w:rsid w:val="6D856061"/>
    <w:rsid w:val="6DC85522"/>
    <w:rsid w:val="6DF50003"/>
    <w:rsid w:val="6DF83772"/>
    <w:rsid w:val="6E281A97"/>
    <w:rsid w:val="6F6105B4"/>
    <w:rsid w:val="6FA201F0"/>
    <w:rsid w:val="6FCD7968"/>
    <w:rsid w:val="70387D59"/>
    <w:rsid w:val="709753BD"/>
    <w:rsid w:val="71013272"/>
    <w:rsid w:val="71D12284"/>
    <w:rsid w:val="71D46264"/>
    <w:rsid w:val="72993B84"/>
    <w:rsid w:val="72B50C5F"/>
    <w:rsid w:val="731500BF"/>
    <w:rsid w:val="732316D1"/>
    <w:rsid w:val="73E12C49"/>
    <w:rsid w:val="743C38E7"/>
    <w:rsid w:val="746C3FF3"/>
    <w:rsid w:val="748165B7"/>
    <w:rsid w:val="751E582E"/>
    <w:rsid w:val="760A2134"/>
    <w:rsid w:val="765C1699"/>
    <w:rsid w:val="76A3505E"/>
    <w:rsid w:val="76F25556"/>
    <w:rsid w:val="77854A64"/>
    <w:rsid w:val="77D95CD1"/>
    <w:rsid w:val="78043057"/>
    <w:rsid w:val="789B4764"/>
    <w:rsid w:val="78F150DF"/>
    <w:rsid w:val="79761A04"/>
    <w:rsid w:val="79F409CA"/>
    <w:rsid w:val="7A455A6F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header" Target="header2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294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2024-10-07T15:01:32Z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